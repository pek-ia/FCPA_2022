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7FE" w:rsidRPr="00C267B3" w:rsidRDefault="00CF27FE" w:rsidP="00C267B3">
      <w:pPr>
        <w:pStyle w:val="DocumentTitle"/>
        <w:rPr>
          <w:rFonts w:cs="Times New Roman"/>
        </w:rPr>
      </w:pPr>
      <w:r>
        <w:rPr>
          <w:rFonts w:cs="Times New Roman"/>
        </w:rPr>
        <w:br/>
      </w:r>
      <w:r>
        <w:t>FCPA 2022</w:t>
      </w:r>
      <w:r>
        <w:rPr>
          <w:rFonts w:cs="Times New Roman"/>
        </w:rPr>
        <w:br/>
      </w:r>
      <w:r>
        <w:rPr>
          <w:rFonts w:cs="Times New Roman"/>
        </w:rPr>
        <w:br/>
      </w:r>
      <w:r>
        <w:t>Memory, Data Types and Identifiers</w:t>
      </w:r>
    </w:p>
    <w:p w:rsidR="00CF27FE" w:rsidRDefault="00CF27FE" w:rsidP="004F1FFF">
      <w:pPr>
        <w:pStyle w:val="DocumentType"/>
        <w:rPr>
          <w:rFonts w:cs="Times New Roman"/>
        </w:rPr>
      </w:pPr>
      <w:r>
        <w:t>Student Workbook 03</w:t>
      </w:r>
    </w:p>
    <w:p w:rsidR="00CF27FE" w:rsidRDefault="00CF27FE" w:rsidP="004F1FFF">
      <w:pPr>
        <w:pStyle w:val="DocumentDate"/>
      </w:pPr>
      <w:r>
        <w:t>January 11, 2022</w:t>
      </w:r>
    </w:p>
    <w:p w:rsidR="00CF27FE" w:rsidRDefault="00CF27FE" w:rsidP="004F1FFF">
      <w:pPr>
        <w:pStyle w:val="DocumentAuthor"/>
      </w:pPr>
      <w:r>
        <w:t>Author</w:t>
      </w:r>
    </w:p>
    <w:p w:rsidR="00CF27FE" w:rsidRDefault="00CF27FE" w:rsidP="004F1FFF">
      <w:pPr>
        <w:pStyle w:val="DocumentAuthor"/>
      </w:pPr>
      <w:r>
        <w:t>Paul Kimball</w:t>
      </w:r>
      <w:r>
        <w:br/>
        <w:t>Interface Associates</w:t>
      </w:r>
    </w:p>
    <w:p w:rsidR="00CF27FE" w:rsidRDefault="00CF27FE" w:rsidP="00452ED7">
      <w:pPr>
        <w:pStyle w:val="Title-Module"/>
        <w:rPr>
          <w:rFonts w:cs="Times New Roman"/>
        </w:rPr>
      </w:pPr>
      <w:r>
        <w:rPr>
          <w:rFonts w:cs="Times New Roman"/>
        </w:rPr>
        <w:br/>
      </w:r>
      <w:r>
        <w:t>An Appetizer -</w:t>
      </w:r>
      <w:r>
        <w:br/>
        <w:t>Visual Studio Project Templates</w:t>
      </w:r>
    </w:p>
    <w:p w:rsidR="00CF27FE" w:rsidRDefault="00CF27FE" w:rsidP="00D47F46">
      <w:pPr>
        <w:pStyle w:val="Heading1"/>
      </w:pPr>
      <w:r>
        <w:t>Make a Project Template</w:t>
      </w:r>
    </w:p>
    <w:p w:rsidR="00CF27FE" w:rsidRDefault="00CF27FE" w:rsidP="00D47F46">
      <w:pPr>
        <w:pStyle w:val="Heading2"/>
      </w:pPr>
      <w:r>
        <w:t>Making a new C project in Visual Studio often starts the same way:</w:t>
      </w:r>
    </w:p>
    <w:p w:rsidR="00CF27FE" w:rsidRDefault="00CF27FE" w:rsidP="00D47F46">
      <w:pPr>
        <w:pStyle w:val="BulletLevel2"/>
      </w:pPr>
      <w:r>
        <w:t>Create an empty project</w:t>
      </w:r>
    </w:p>
    <w:p w:rsidR="00CF27FE" w:rsidRDefault="00CF27FE" w:rsidP="00D47F46">
      <w:pPr>
        <w:pStyle w:val="BulletLevel2"/>
      </w:pPr>
      <w:r>
        <w:t>Add a C file for the main program</w:t>
      </w:r>
    </w:p>
    <w:p w:rsidR="00CF27FE" w:rsidRDefault="00CF27FE" w:rsidP="00D47F46">
      <w:pPr>
        <w:pStyle w:val="BulletLevel3"/>
      </w:pPr>
      <w:r>
        <w:t>#include &lt;stdio.h&gt;</w:t>
      </w:r>
    </w:p>
    <w:p w:rsidR="00CF27FE" w:rsidRDefault="00CF27FE" w:rsidP="00D47F46">
      <w:pPr>
        <w:pStyle w:val="BulletLevel3"/>
      </w:pPr>
      <w:r>
        <w:t>write main() function</w:t>
      </w:r>
    </w:p>
    <w:p w:rsidR="00CF27FE" w:rsidRDefault="00CF27FE" w:rsidP="00D47F46">
      <w:pPr>
        <w:pStyle w:val="BulletLevel2"/>
      </w:pPr>
      <w:r>
        <w:t>Set your favorite preprocessor config parameters:</w:t>
      </w:r>
    </w:p>
    <w:p w:rsidR="00CF27FE" w:rsidRDefault="00CF27FE" w:rsidP="00D47F46">
      <w:pPr>
        <w:pStyle w:val="BulletLevel3"/>
      </w:pPr>
      <w:r>
        <w:t>#define _CRT_SECURE_NO_WARNINGS</w:t>
      </w:r>
    </w:p>
    <w:p w:rsidR="00CF27FE" w:rsidRDefault="00CF27FE" w:rsidP="00D47F46">
      <w:pPr>
        <w:pStyle w:val="BulletLevel1"/>
      </w:pPr>
      <w:r>
        <w:t>You can save yourself some work by creating a project template</w:t>
      </w:r>
    </w:p>
    <w:p w:rsidR="00CF27FE" w:rsidRDefault="00CF27FE" w:rsidP="00D47F46">
      <w:pPr>
        <w:pStyle w:val="BulletLevel2"/>
      </w:pPr>
      <w:r>
        <w:t>Just create a simple project with your preferred files and settings, and export it as a template</w:t>
      </w:r>
    </w:p>
    <w:p w:rsidR="00CF27FE" w:rsidRDefault="00CF27FE" w:rsidP="00D47F46">
      <w:pPr>
        <w:pStyle w:val="BulletLevel2"/>
      </w:pPr>
      <w:r>
        <w:t>The template will be available when you create a new project</w:t>
      </w:r>
    </w:p>
    <w:p w:rsidR="00CF27FE" w:rsidRDefault="00CF27FE" w:rsidP="00D47F46">
      <w:pPr>
        <w:pStyle w:val="BulletLevel1"/>
      </w:pPr>
      <w:r>
        <w:t>Project menu -&gt; Export Template...</w:t>
      </w:r>
    </w:p>
    <w:p w:rsidR="00CF27FE" w:rsidRDefault="00CF27FE" w:rsidP="00D47F46">
      <w:pPr>
        <w:pStyle w:val="BulletLevel2"/>
      </w:pPr>
      <w:r>
        <w:t>Brings up the export template wizard</w:t>
      </w:r>
    </w:p>
    <w:p w:rsidR="00CF27FE" w:rsidRDefault="00CF27FE" w:rsidP="00D47F46">
      <w:pPr>
        <w:pStyle w:val="BulletLevel2"/>
      </w:pPr>
      <w:r>
        <w:t>Select "Project Template"</w:t>
      </w:r>
    </w:p>
    <w:p w:rsidR="00CF27FE" w:rsidRPr="008513F5" w:rsidRDefault="00CF27FE" w:rsidP="00D47F46">
      <w:pPr>
        <w:pStyle w:val="BulletLevel2"/>
        <w:rPr>
          <w:rFonts w:cs="Times New Roman"/>
        </w:rPr>
      </w:pPr>
      <w:r>
        <w:t>Fill in default project name and a description</w:t>
      </w:r>
    </w:p>
    <w:p w:rsidR="00CF27FE" w:rsidRPr="007F740E" w:rsidRDefault="00CF27FE" w:rsidP="002C20E0">
      <w:pPr>
        <w:pStyle w:val="Title-Module"/>
        <w:rPr>
          <w:rFonts w:cs="Times New Roman"/>
        </w:rPr>
      </w:pPr>
      <w:bookmarkStart w:id="0" w:name="_Toc91839786"/>
      <w:bookmarkStart w:id="1" w:name="_Toc92657515"/>
      <w:r>
        <w:rPr>
          <w:rFonts w:cs="Times New Roman"/>
        </w:rPr>
        <w:br/>
      </w:r>
      <w:r>
        <w:t>Memory, Data types and Identifiers</w:t>
      </w:r>
    </w:p>
    <w:p w:rsidR="00CF27FE" w:rsidRDefault="00CF27FE" w:rsidP="004438AC">
      <w:pPr>
        <w:pStyle w:val="Title-Page"/>
      </w:pPr>
      <w:r>
        <w:t>Functions and Variables</w:t>
      </w:r>
      <w:bookmarkEnd w:id="0"/>
      <w:bookmarkEnd w:id="1"/>
    </w:p>
    <w:p w:rsidR="00CF27FE" w:rsidRDefault="00CF27FE" w:rsidP="004438AC">
      <w:pPr>
        <w:pStyle w:val="BulletLevel1"/>
        <w:rPr>
          <w:rFonts w:cs="Times New Roman"/>
        </w:rPr>
      </w:pPr>
      <w:bookmarkStart w:id="2" w:name="_Toc91839788"/>
      <w:r>
        <w:t>Variables hold values</w:t>
      </w:r>
      <w:bookmarkEnd w:id="2"/>
      <w:r>
        <w:t xml:space="preserve"> (called objects)</w:t>
      </w:r>
    </w:p>
    <w:p w:rsidR="00CF27FE" w:rsidRDefault="00CF27FE" w:rsidP="004438AC">
      <w:pPr>
        <w:pStyle w:val="BulletLevel1"/>
        <w:rPr>
          <w:rFonts w:cs="Times New Roman"/>
        </w:rPr>
      </w:pPr>
      <w:bookmarkStart w:id="3" w:name="_Toc91839789"/>
      <w:r>
        <w:t xml:space="preserve">Functions do things with the </w:t>
      </w:r>
      <w:bookmarkEnd w:id="3"/>
      <w:r>
        <w:t>variables</w:t>
      </w:r>
    </w:p>
    <w:p w:rsidR="00CF27FE" w:rsidRDefault="00CF27FE" w:rsidP="004438AC">
      <w:pPr>
        <w:pStyle w:val="BulletLevel1"/>
        <w:rPr>
          <w:rFonts w:cs="Times New Roman"/>
        </w:rPr>
      </w:pPr>
      <w:bookmarkStart w:id="4" w:name="_Toc91839790"/>
      <w:r>
        <w:t>Libraries contain functions and variables written by others</w:t>
      </w:r>
      <w:bookmarkEnd w:id="4"/>
      <w:r>
        <w:rPr>
          <w:rFonts w:cs="Times New Roman"/>
        </w:rPr>
        <w:br/>
      </w: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/* This is a C program */</w:t>
      </w:r>
    </w:p>
    <w:p w:rsidR="00CF27FE" w:rsidRPr="004438AC" w:rsidRDefault="00CF27FE" w:rsidP="004438AC">
      <w:pPr>
        <w:pStyle w:val="Codeindent1"/>
        <w:rPr>
          <w:b/>
          <w:bCs/>
        </w:rPr>
      </w:pP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#include &lt;stdio.h&gt;</w:t>
      </w:r>
    </w:p>
    <w:p w:rsidR="00CF27FE" w:rsidRPr="004438AC" w:rsidRDefault="00CF27FE" w:rsidP="004438AC">
      <w:pPr>
        <w:pStyle w:val="Codeindent1"/>
        <w:rPr>
          <w:b/>
          <w:bCs/>
        </w:rPr>
      </w:pP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int square(int x){</w:t>
      </w: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    return x * x;</w:t>
      </w: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}</w:t>
      </w:r>
    </w:p>
    <w:p w:rsidR="00CF27FE" w:rsidRPr="004438AC" w:rsidRDefault="00CF27FE" w:rsidP="004438AC">
      <w:pPr>
        <w:pStyle w:val="Codeindent1"/>
        <w:rPr>
          <w:b/>
          <w:bCs/>
        </w:rPr>
      </w:pP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int main(void){</w:t>
      </w: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    int value = 12;</w:t>
      </w: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 xml:space="preserve">    int answer;</w:t>
      </w:r>
    </w:p>
    <w:p w:rsidR="00CF27FE" w:rsidRPr="004438AC" w:rsidRDefault="00CF27FE" w:rsidP="004438AC">
      <w:pPr>
        <w:pStyle w:val="Codeindent1"/>
        <w:rPr>
          <w:b/>
          <w:bCs/>
        </w:rPr>
      </w:pP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    answer = square(value);</w:t>
      </w:r>
    </w:p>
    <w:p w:rsidR="00CF27FE" w:rsidRPr="004438AC" w:rsidRDefault="00CF27FE" w:rsidP="004438AC">
      <w:pPr>
        <w:pStyle w:val="Codeindent1"/>
        <w:rPr>
          <w:b/>
          <w:bCs/>
        </w:rPr>
      </w:pP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    printf("%d squared is %d\n", value, answer);</w:t>
      </w:r>
    </w:p>
    <w:p w:rsidR="00CF27FE" w:rsidRPr="004438AC" w:rsidRDefault="00CF27FE" w:rsidP="004438AC">
      <w:pPr>
        <w:pStyle w:val="Codeindent1"/>
        <w:rPr>
          <w:b/>
          <w:bCs/>
        </w:rPr>
      </w:pP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 xml:space="preserve">    return 0;</w:t>
      </w:r>
    </w:p>
    <w:p w:rsidR="00CF27FE" w:rsidRPr="004438AC" w:rsidRDefault="00CF27FE" w:rsidP="004438AC">
      <w:pPr>
        <w:pStyle w:val="Codeindent1"/>
        <w:rPr>
          <w:b/>
          <w:bCs/>
        </w:rPr>
      </w:pPr>
      <w:r w:rsidRPr="004438AC">
        <w:rPr>
          <w:b/>
          <w:bCs/>
        </w:rPr>
        <w:t>}</w:t>
      </w:r>
    </w:p>
    <w:p w:rsidR="00CF27FE" w:rsidRDefault="00CF27FE" w:rsidP="00DB2844">
      <w:pPr>
        <w:pStyle w:val="Title-Page"/>
      </w:pPr>
      <w:r>
        <w:t>We Write Source Code</w:t>
      </w:r>
    </w:p>
    <w:p w:rsidR="00CF27FE" w:rsidRPr="00B8046C" w:rsidRDefault="00CF27FE" w:rsidP="00DB2844">
      <w:pPr>
        <w:pStyle w:val="BulletLevel1"/>
        <w:numPr>
          <w:ilvl w:val="0"/>
          <w:numId w:val="0"/>
        </w:numPr>
        <w:rPr>
          <w:rFonts w:cs="Times New Roman"/>
        </w:rPr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52pt;margin-top:223.7pt;width:261pt;height:149pt;z-index:251658752">
            <v:imagedata r:id="rId7" o:title=""/>
          </v:shape>
        </w:pict>
      </w:r>
      <w:r w:rsidRPr="005549D3">
        <w:rPr>
          <w:rFonts w:cs="Times New Roman"/>
        </w:rPr>
        <w:pict>
          <v:shape id="_x0000_i1025" type="#_x0000_t75" style="width:489pt;height:244.5pt">
            <v:imagedata r:id="rId8" o:title=""/>
          </v:shape>
        </w:pict>
      </w:r>
    </w:p>
    <w:p w:rsidR="00CF27FE" w:rsidRDefault="00CF27FE" w:rsidP="0032566D">
      <w:pPr>
        <w:pStyle w:val="Title-Page"/>
      </w:pPr>
      <w:bookmarkStart w:id="5" w:name="_Toc92657541"/>
      <w:r>
        <w:t>A Compute</w:t>
      </w:r>
      <w:r>
        <w:rPr>
          <w:noProof/>
          <w:lang w:eastAsia="en-US"/>
        </w:rPr>
        <w:pict>
          <v:shape id="_x0000_s1027" type="#_x0000_t75" style="position:absolute;left:0;text-align:left;margin-left:0;margin-top:58.3pt;width:503.35pt;height:287.35pt;z-index:251655680;mso-position-horizontal:center;mso-position-horizontal-relative:text;mso-position-vertical-relative:text">
            <v:imagedata r:id="rId9" o:title=""/>
            <w10:wrap type="topAndBottom"/>
          </v:shape>
        </w:pict>
      </w:r>
      <w:r>
        <w:t>r</w:t>
      </w:r>
    </w:p>
    <w:p w:rsidR="00CF27FE" w:rsidRDefault="00CF27FE" w:rsidP="0032566D">
      <w:pPr>
        <w:pStyle w:val="Title-Page"/>
      </w:pPr>
      <w:r>
        <w:rPr>
          <w:noProof/>
          <w:lang w:eastAsia="en-US"/>
        </w:rPr>
        <w:pict>
          <v:shape id="_x0000_s1028" type="#_x0000_t75" style="position:absolute;left:0;text-align:left;margin-left:9pt;margin-top:54pt;width:502.7pt;height:287.35pt;z-index:251656704">
            <v:imagedata r:id="rId10" o:title=""/>
            <w10:wrap type="topAndBottom"/>
          </v:shape>
        </w:pict>
      </w:r>
      <w:r>
        <w:t>Registers and Memory</w:t>
      </w:r>
    </w:p>
    <w:p w:rsidR="00CF27FE" w:rsidRDefault="00CF27FE" w:rsidP="007F671C">
      <w:pPr>
        <w:pStyle w:val="BulletLevel1"/>
      </w:pPr>
      <w:r>
        <w:t>Registers are the fastest type of memory</w:t>
      </w:r>
    </w:p>
    <w:p w:rsidR="00CF27FE" w:rsidRDefault="00CF27FE" w:rsidP="00985A47">
      <w:pPr>
        <w:pStyle w:val="BulletLevel2"/>
      </w:pPr>
      <w:r>
        <w:t>Built into the CPU</w:t>
      </w:r>
    </w:p>
    <w:p w:rsidR="00CF27FE" w:rsidRDefault="00CF27FE" w:rsidP="00985A47">
      <w:pPr>
        <w:pStyle w:val="BulletLevel2"/>
      </w:pPr>
      <w:r>
        <w:t>Very Expensive</w:t>
      </w:r>
    </w:p>
    <w:p w:rsidR="00CF27FE" w:rsidRDefault="00CF27FE" w:rsidP="00985A47">
      <w:pPr>
        <w:pStyle w:val="BulletLevel2"/>
      </w:pPr>
      <w:r>
        <w:t>Not very many of them ( usually between 8 and 32 )</w:t>
      </w:r>
    </w:p>
    <w:p w:rsidR="00CF27FE" w:rsidRPr="007F671C" w:rsidRDefault="00CF27FE" w:rsidP="00985A47">
      <w:pPr>
        <w:pStyle w:val="BulletLevel2"/>
        <w:rPr>
          <w:rFonts w:cs="Times New Roman"/>
        </w:rPr>
      </w:pPr>
      <w:r>
        <w:t>Not very big - ( usually between 8 and 64 bits )</w:t>
      </w:r>
    </w:p>
    <w:p w:rsidR="00CF27FE" w:rsidRDefault="00CF27FE" w:rsidP="0032566D">
      <w:pPr>
        <w:pStyle w:val="Title-Page"/>
      </w:pPr>
      <w:r>
        <w:t>Random Access Memory</w:t>
      </w:r>
    </w:p>
    <w:p w:rsidR="00CF27FE" w:rsidRPr="007F671C" w:rsidRDefault="00CF27FE" w:rsidP="007F671C">
      <w:pPr>
        <w:pStyle w:val="BulletLevel1"/>
        <w:rPr>
          <w:rFonts w:cs="Times New Roman"/>
        </w:rPr>
      </w:pPr>
      <w:r>
        <w:rPr>
          <w:noProof/>
          <w:lang w:eastAsia="en-US"/>
        </w:rPr>
        <w:pict>
          <v:shape id="_x0000_s1029" type="#_x0000_t75" style="position:absolute;left:0;text-align:left;margin-left:63pt;margin-top:52.7pt;width:384pt;height:384pt;z-index:251657728">
            <v:imagedata r:id="rId11" o:title=""/>
            <w10:wrap type="topAndBottom"/>
          </v:shape>
        </w:pict>
      </w:r>
      <w:r>
        <w:t>Instructions and data go in less-expensive memory outside the CPU proper</w:t>
      </w:r>
    </w:p>
    <w:p w:rsidR="00CF27FE" w:rsidRDefault="00CF27FE" w:rsidP="0032566D">
      <w:pPr>
        <w:pStyle w:val="Title-Page"/>
        <w:rPr>
          <w:rFonts w:cs="Times New Roman"/>
        </w:rPr>
      </w:pPr>
      <w:r>
        <w:t>Memory</w:t>
      </w:r>
      <w:bookmarkEnd w:id="5"/>
      <w:r>
        <w:t xml:space="preserve"> in C</w:t>
      </w:r>
    </w:p>
    <w:p w:rsidR="00CF27FE" w:rsidRDefault="00CF27FE" w:rsidP="0032566D">
      <w:pPr>
        <w:pStyle w:val="BulletLevel1"/>
        <w:rPr>
          <w:rFonts w:cs="Times New Roman"/>
        </w:rPr>
      </w:pPr>
      <w:r w:rsidRPr="00E76268">
        <w:rPr>
          <w:i/>
          <w:iCs/>
        </w:rPr>
        <w:t>Memory</w:t>
      </w:r>
      <w:r>
        <w:t xml:space="preserve"> is composed of units of storage called "bytes"</w:t>
      </w:r>
    </w:p>
    <w:p w:rsidR="00CF27FE" w:rsidRPr="00677514" w:rsidRDefault="00CF27FE" w:rsidP="0032566D">
      <w:pPr>
        <w:pStyle w:val="BulletLevel2"/>
        <w:rPr>
          <w:i/>
          <w:iCs/>
        </w:rPr>
      </w:pPr>
      <w:r w:rsidRPr="00677514">
        <w:rPr>
          <w:i/>
          <w:iCs/>
        </w:rPr>
        <w:t>A byte is a unit of memory that is large enough to hold a single character in the execution character set</w:t>
      </w:r>
    </w:p>
    <w:p w:rsidR="00CF27FE" w:rsidRPr="00D93C2E" w:rsidRDefault="00CF27FE" w:rsidP="00D93C2E">
      <w:pPr>
        <w:pStyle w:val="BulletLevel2"/>
        <w:rPr>
          <w:rFonts w:cs="Times New Roman"/>
          <w:i/>
          <w:iCs/>
        </w:rPr>
      </w:pPr>
      <w:bookmarkStart w:id="6" w:name="_Toc91839866"/>
      <w:r w:rsidRPr="00D93C2E">
        <w:rPr>
          <w:i/>
          <w:iCs/>
        </w:rPr>
        <w:t>The number of bits in a byte is implementation-dependent</w:t>
      </w:r>
      <w:bookmarkEnd w:id="6"/>
      <w:r w:rsidRPr="00D93C2E">
        <w:rPr>
          <w:i/>
          <w:iCs/>
        </w:rPr>
        <w:t xml:space="preserve"> (!)</w:t>
      </w:r>
    </w:p>
    <w:p w:rsidR="00CF27FE" w:rsidRPr="00D93C2E" w:rsidRDefault="00CF27FE" w:rsidP="0032566D">
      <w:pPr>
        <w:pStyle w:val="BulletLevel3"/>
        <w:rPr>
          <w:rFonts w:cs="Times New Roman"/>
          <w:b/>
          <w:bCs/>
        </w:rPr>
      </w:pPr>
      <w:bookmarkStart w:id="7" w:name="_Toc91839867"/>
      <w:r w:rsidRPr="00D93C2E">
        <w:rPr>
          <w:b/>
          <w:bCs/>
        </w:rPr>
        <w:t>See the value of CHAR_BIT in the header file &lt;limits.h&gt; if you want to know</w:t>
      </w:r>
      <w:bookmarkEnd w:id="7"/>
      <w:r w:rsidRPr="00D93C2E">
        <w:rPr>
          <w:b/>
          <w:bCs/>
        </w:rPr>
        <w:t xml:space="preserve"> the answer for your execution environment</w:t>
      </w:r>
    </w:p>
    <w:p w:rsidR="00CF27FE" w:rsidRDefault="00CF27FE" w:rsidP="0032566D">
      <w:pPr>
        <w:pStyle w:val="BulletLevel1"/>
        <w:rPr>
          <w:rFonts w:cs="Times New Roman"/>
        </w:rPr>
      </w:pPr>
      <w:r>
        <w:t>Each byte has its own unique address</w:t>
      </w:r>
    </w:p>
    <w:p w:rsidR="00CF27FE" w:rsidRPr="00D93C2E" w:rsidRDefault="00CF27FE" w:rsidP="003D27AA">
      <w:pPr>
        <w:pStyle w:val="BulletLevel2"/>
        <w:rPr>
          <w:rFonts w:cs="Times New Roman"/>
        </w:rPr>
      </w:pPr>
      <w:bookmarkStart w:id="8" w:name="_Toc91839868"/>
      <w:r w:rsidRPr="00D93C2E">
        <w:rPr>
          <w:i/>
          <w:iCs/>
        </w:rPr>
        <w:t xml:space="preserve">An address is numeric value that </w:t>
      </w:r>
      <w:r>
        <w:rPr>
          <w:i/>
          <w:iCs/>
        </w:rPr>
        <w:t>references a particular location at run time</w:t>
      </w:r>
    </w:p>
    <w:p w:rsidR="00CF27FE" w:rsidRPr="00D93C2E" w:rsidRDefault="00CF27FE" w:rsidP="00D93C2E">
      <w:pPr>
        <w:pStyle w:val="BulletLevel2"/>
        <w:rPr>
          <w:rFonts w:cs="Times New Roman"/>
          <w:i/>
          <w:iCs/>
        </w:rPr>
      </w:pPr>
      <w:r w:rsidRPr="00D93C2E">
        <w:rPr>
          <w:i/>
          <w:iCs/>
        </w:rPr>
        <w:t>The number of bits in an address is implementation-dependent (!)</w:t>
      </w:r>
    </w:p>
    <w:p w:rsidR="00CF27FE" w:rsidRPr="00D93C2E" w:rsidRDefault="00CF27FE" w:rsidP="00D93C2E">
      <w:pPr>
        <w:pStyle w:val="Heading4"/>
        <w:rPr>
          <w:rFonts w:cs="Times New Roman"/>
          <w:b/>
          <w:bCs/>
        </w:rPr>
      </w:pPr>
      <w:r w:rsidRPr="00D93C2E">
        <w:rPr>
          <w:b/>
          <w:bCs/>
        </w:rPr>
        <w:t>sizeof( void *)  will tell you the the answer (in bytes) for your execution environment</w:t>
      </w:r>
    </w:p>
    <w:p w:rsidR="00CF27FE" w:rsidRDefault="00CF27FE" w:rsidP="003D27AA">
      <w:pPr>
        <w:pStyle w:val="BulletLevel2"/>
      </w:pPr>
      <w:r>
        <w:t>Each byte can be read and written separately</w:t>
      </w:r>
    </w:p>
    <w:p w:rsidR="00CF27FE" w:rsidRDefault="00CF27FE" w:rsidP="0032566D">
      <w:pPr>
        <w:pStyle w:val="BulletLevel3"/>
      </w:pPr>
      <w:r>
        <w:t>But there may be a performance penalty for "unaligned" addresses</w:t>
      </w:r>
      <w:bookmarkEnd w:id="8"/>
    </w:p>
    <w:p w:rsidR="00CF27FE" w:rsidRDefault="00CF27FE" w:rsidP="0032566D">
      <w:pPr>
        <w:pStyle w:val="BulletLevel1"/>
      </w:pPr>
      <w:r>
        <w:t xml:space="preserve">The specification does NOT define </w:t>
      </w:r>
    </w:p>
    <w:p w:rsidR="00CF27FE" w:rsidRDefault="00CF27FE" w:rsidP="003D27AA">
      <w:pPr>
        <w:pStyle w:val="BulletLevel2"/>
      </w:pPr>
      <w:bookmarkStart w:id="9" w:name="_Toc91839870"/>
      <w:r>
        <w:t>How much memory is available at execution time</w:t>
      </w:r>
      <w:bookmarkEnd w:id="9"/>
    </w:p>
    <w:p w:rsidR="00CF27FE" w:rsidRDefault="00CF27FE" w:rsidP="003D27AA">
      <w:pPr>
        <w:pStyle w:val="BulletLevel2"/>
      </w:pPr>
      <w:bookmarkStart w:id="10" w:name="_Toc91839871"/>
      <w:r>
        <w:t>Which addresses are valid and whether they are accessible</w:t>
      </w:r>
      <w:bookmarkEnd w:id="10"/>
    </w:p>
    <w:p w:rsidR="00CF27FE" w:rsidRPr="00D93C2E" w:rsidRDefault="00CF27FE" w:rsidP="003D27AA">
      <w:pPr>
        <w:pStyle w:val="BulletLevel2"/>
        <w:rPr>
          <w:rFonts w:cs="Times New Roman"/>
        </w:rPr>
      </w:pPr>
      <w:bookmarkStart w:id="11" w:name="_Toc91839872"/>
      <w:r>
        <w:t>The CPU's preferred alignment and size of accesses, and whether there is a penalty for unaligned access</w:t>
      </w:r>
      <w:bookmarkEnd w:id="11"/>
    </w:p>
    <w:p w:rsidR="00CF27FE" w:rsidRDefault="00CF27FE" w:rsidP="0032566D">
      <w:pPr>
        <w:pStyle w:val="Title-Page"/>
        <w:rPr>
          <w:rFonts w:cs="Times New Roman"/>
        </w:rPr>
      </w:pPr>
      <w:r>
        <w:t>Object</w:t>
      </w:r>
    </w:p>
    <w:p w:rsidR="00CF27FE" w:rsidRDefault="00CF27FE" w:rsidP="0032566D">
      <w:pPr>
        <w:pStyle w:val="BulletLevel1"/>
      </w:pPr>
      <w:r>
        <w:t xml:space="preserve">An </w:t>
      </w:r>
      <w:r w:rsidRPr="00877221">
        <w:rPr>
          <w:i/>
          <w:iCs/>
        </w:rPr>
        <w:t>object</w:t>
      </w:r>
      <w:r>
        <w:t xml:space="preserve"> is a contiguous sequence of one or more bytes in memory</w:t>
      </w:r>
    </w:p>
    <w:p w:rsidR="00CF27FE" w:rsidRDefault="00CF27FE" w:rsidP="0032566D">
      <w:pPr>
        <w:pStyle w:val="BulletLevel1"/>
      </w:pPr>
      <w:r>
        <w:t>An object represents a value of interest that should be understood as a unit</w:t>
      </w:r>
    </w:p>
    <w:p w:rsidR="00CF27FE" w:rsidRDefault="00CF27FE" w:rsidP="0032566D">
      <w:pPr>
        <w:pStyle w:val="BulletLevel2"/>
      </w:pPr>
      <w:r>
        <w:t>Your checking account balance</w:t>
      </w:r>
    </w:p>
    <w:p w:rsidR="00CF27FE" w:rsidRDefault="00CF27FE" w:rsidP="0032566D">
      <w:pPr>
        <w:pStyle w:val="BulletLevel2"/>
      </w:pPr>
      <w:r>
        <w:t>The mass of the Earth</w:t>
      </w:r>
    </w:p>
    <w:p w:rsidR="00CF27FE" w:rsidRDefault="00CF27FE" w:rsidP="0032566D">
      <w:pPr>
        <w:pStyle w:val="BulletLevel2"/>
      </w:pPr>
      <w:r>
        <w:t>The number PI</w:t>
      </w:r>
    </w:p>
    <w:p w:rsidR="00CF27FE" w:rsidRDefault="00CF27FE" w:rsidP="0032566D">
      <w:pPr>
        <w:pStyle w:val="BulletLevel2"/>
      </w:pPr>
      <w:r>
        <w:t>A list of lotto numbers</w:t>
      </w:r>
    </w:p>
    <w:p w:rsidR="00CF27FE" w:rsidRDefault="00CF27FE" w:rsidP="0032566D">
      <w:pPr>
        <w:pStyle w:val="BulletLevel2"/>
      </w:pPr>
      <w:r>
        <w:t>A cat</w:t>
      </w:r>
    </w:p>
    <w:p w:rsidR="00CF27FE" w:rsidRDefault="00CF27FE" w:rsidP="0032566D">
      <w:pPr>
        <w:pStyle w:val="BulletLevel2"/>
      </w:pPr>
      <w:r>
        <w:t>A concert ticket</w:t>
      </w:r>
    </w:p>
    <w:p w:rsidR="00CF27FE" w:rsidRDefault="00CF27FE" w:rsidP="00932FAB">
      <w:pPr>
        <w:pStyle w:val="BulletLevel1"/>
      </w:pPr>
      <w:r>
        <w:t>If you just look at the bytes by themselves, that is called the "object representation"</w:t>
      </w:r>
    </w:p>
    <w:p w:rsidR="00CF27FE" w:rsidRDefault="00CF27FE" w:rsidP="00932FAB">
      <w:pPr>
        <w:pStyle w:val="BulletLevel2"/>
      </w:pPr>
      <w:r>
        <w:t>Good for storing the bytes or sending them across a network</w:t>
      </w:r>
    </w:p>
    <w:p w:rsidR="00CF27FE" w:rsidRPr="00877221" w:rsidRDefault="00CF27FE" w:rsidP="00932FAB">
      <w:pPr>
        <w:pStyle w:val="BulletLevel2"/>
        <w:rPr>
          <w:rFonts w:cs="Times New Roman"/>
        </w:rPr>
      </w:pPr>
      <w:r>
        <w:t>Not very useful for most purposes</w:t>
      </w:r>
    </w:p>
    <w:p w:rsidR="00CF27FE" w:rsidRDefault="00CF27FE" w:rsidP="00932FAB">
      <w:pPr>
        <w:pStyle w:val="Title-Page"/>
      </w:pPr>
      <w:r>
        <w:t>Data Type</w:t>
      </w:r>
    </w:p>
    <w:p w:rsidR="00CF27FE" w:rsidRDefault="00CF27FE" w:rsidP="00932FAB">
      <w:pPr>
        <w:pStyle w:val="BulletLevel1"/>
      </w:pPr>
      <w:r>
        <w:t xml:space="preserve">A </w:t>
      </w:r>
      <w:r w:rsidRPr="007B7667">
        <w:rPr>
          <w:i/>
          <w:iCs/>
        </w:rPr>
        <w:t>data type</w:t>
      </w:r>
      <w:r>
        <w:t xml:space="preserve"> describes how an object should be treated when used with operators and expressions</w:t>
      </w:r>
    </w:p>
    <w:p w:rsidR="00CF27FE" w:rsidRDefault="00CF27FE" w:rsidP="00932FAB">
      <w:pPr>
        <w:pStyle w:val="BulletLevel2"/>
      </w:pPr>
      <w:r>
        <w:t>How much room it takes up in memory</w:t>
      </w:r>
    </w:p>
    <w:p w:rsidR="00CF27FE" w:rsidRDefault="00CF27FE" w:rsidP="00932FAB">
      <w:pPr>
        <w:pStyle w:val="BulletLevel2"/>
      </w:pPr>
      <w:r>
        <w:t>Which operations are legal</w:t>
      </w:r>
    </w:p>
    <w:p w:rsidR="00CF27FE" w:rsidRDefault="00CF27FE" w:rsidP="00932FAB">
      <w:pPr>
        <w:pStyle w:val="BulletLevel2"/>
      </w:pPr>
      <w:r>
        <w:t>Which operations make sense</w:t>
      </w:r>
    </w:p>
    <w:p w:rsidR="00CF27FE" w:rsidRPr="00877221" w:rsidRDefault="00CF27FE" w:rsidP="00932FAB">
      <w:pPr>
        <w:pStyle w:val="BulletLevel2"/>
        <w:rPr>
          <w:rFonts w:cs="Times New Roman"/>
        </w:rPr>
      </w:pPr>
      <w:r>
        <w:t>What the result of an operation will be</w:t>
      </w:r>
    </w:p>
    <w:p w:rsidR="00CF27FE" w:rsidRDefault="00CF27FE" w:rsidP="00DB2844">
      <w:pPr>
        <w:pStyle w:val="BulletLevel1"/>
        <w:rPr>
          <w:rFonts w:cs="Times New Roman"/>
        </w:rPr>
      </w:pPr>
      <w:r>
        <w:t xml:space="preserve">C has a modest set of data types </w:t>
      </w:r>
    </w:p>
    <w:p w:rsidR="00CF27FE" w:rsidRDefault="00CF27FE" w:rsidP="00A45A00">
      <w:pPr>
        <w:pStyle w:val="BulletLevel2"/>
      </w:pPr>
      <w:r>
        <w:t>Arithmetic types</w:t>
      </w:r>
    </w:p>
    <w:p w:rsidR="00CF27FE" w:rsidRDefault="00CF27FE" w:rsidP="00A45A00">
      <w:pPr>
        <w:pStyle w:val="BulletLevel3"/>
      </w:pPr>
      <w:r>
        <w:t>Integers, floating point, complex</w:t>
      </w:r>
    </w:p>
    <w:p w:rsidR="00CF27FE" w:rsidRDefault="00CF27FE" w:rsidP="00A45A00">
      <w:pPr>
        <w:pStyle w:val="BulletLevel2"/>
      </w:pPr>
      <w:r>
        <w:t>Characters</w:t>
      </w:r>
    </w:p>
    <w:p w:rsidR="00CF27FE" w:rsidRDefault="00CF27FE" w:rsidP="00A45A00">
      <w:pPr>
        <w:pStyle w:val="BulletLevel2"/>
      </w:pPr>
      <w:r>
        <w:t>Booleans</w:t>
      </w:r>
    </w:p>
    <w:p w:rsidR="00CF27FE" w:rsidRDefault="00CF27FE" w:rsidP="00A45A00">
      <w:pPr>
        <w:pStyle w:val="BulletLevel2"/>
      </w:pPr>
      <w:r>
        <w:t>Pointers</w:t>
      </w:r>
    </w:p>
    <w:p w:rsidR="00CF27FE" w:rsidRDefault="00CF27FE" w:rsidP="00A45A00">
      <w:pPr>
        <w:pStyle w:val="BulletLevel2"/>
      </w:pPr>
      <w:r>
        <w:t>Compound (structured) data types</w:t>
      </w:r>
    </w:p>
    <w:p w:rsidR="00CF27FE" w:rsidRDefault="00CF27FE" w:rsidP="00A45A00">
      <w:pPr>
        <w:pStyle w:val="BulletLevel3"/>
      </w:pPr>
      <w:r>
        <w:t>structs, arrays, unions</w:t>
      </w:r>
    </w:p>
    <w:p w:rsidR="00CF27FE" w:rsidRDefault="00CF27FE" w:rsidP="00DB2844">
      <w:pPr>
        <w:pStyle w:val="BulletLevel1"/>
        <w:rPr>
          <w:rFonts w:cs="Times New Roman"/>
        </w:rPr>
      </w:pPr>
      <w:r>
        <w:t>Problems we wrestle with in C</w:t>
      </w:r>
    </w:p>
    <w:p w:rsidR="00CF27FE" w:rsidRDefault="00CF27FE" w:rsidP="00985A47">
      <w:pPr>
        <w:pStyle w:val="BulletLevel2"/>
      </w:pPr>
      <w:r>
        <w:t>Some objects are too big to fit in a machine register</w:t>
      </w:r>
    </w:p>
    <w:p w:rsidR="00CF27FE" w:rsidRDefault="00CF27FE" w:rsidP="00985A47">
      <w:pPr>
        <w:pStyle w:val="BulletLevel3"/>
        <w:rPr>
          <w:rFonts w:cs="Times New Roman"/>
        </w:rPr>
      </w:pPr>
      <w:r>
        <w:t>Have to be split up and recombined in various ways</w:t>
      </w:r>
    </w:p>
    <w:p w:rsidR="00CF27FE" w:rsidRDefault="00CF27FE" w:rsidP="00985A47">
      <w:pPr>
        <w:pStyle w:val="BulletLevel2"/>
      </w:pPr>
      <w:r>
        <w:t>Some data types are more expensive to manipulate than others</w:t>
      </w:r>
    </w:p>
    <w:p w:rsidR="00CF27FE" w:rsidRDefault="00CF27FE" w:rsidP="00F0370E">
      <w:pPr>
        <w:pStyle w:val="BulletLevel3"/>
        <w:rPr>
          <w:rFonts w:cs="Times New Roman"/>
        </w:rPr>
      </w:pPr>
      <w:r>
        <w:t>Floating point &gt; integer</w:t>
      </w:r>
    </w:p>
    <w:p w:rsidR="00CF27FE" w:rsidRDefault="00CF27FE" w:rsidP="00A45A00">
      <w:pPr>
        <w:pStyle w:val="BulletLevel2"/>
      </w:pPr>
      <w:r>
        <w:t>Some combinations of operators and types make no sense</w:t>
      </w:r>
    </w:p>
    <w:p w:rsidR="00CF27FE" w:rsidRDefault="00CF27FE" w:rsidP="00F0370E">
      <w:pPr>
        <w:pStyle w:val="BulletLevel3"/>
      </w:pPr>
      <w:r>
        <w:t>But may be "legal" anyway</w:t>
      </w:r>
    </w:p>
    <w:p w:rsidR="00CF27FE" w:rsidRDefault="00CF27FE" w:rsidP="00A45A00">
      <w:pPr>
        <w:pStyle w:val="BulletLevel2"/>
      </w:pPr>
      <w:r>
        <w:t>We usually just trust the compiler to deal with these problems</w:t>
      </w:r>
    </w:p>
    <w:p w:rsidR="00CF27FE" w:rsidRDefault="00CF27FE" w:rsidP="00A45A00">
      <w:pPr>
        <w:pStyle w:val="BulletLevel3"/>
      </w:pPr>
      <w:r>
        <w:t>But we know it may cost us some performance</w:t>
      </w:r>
    </w:p>
    <w:p w:rsidR="00CF27FE" w:rsidRDefault="00CF27FE" w:rsidP="00A45A00">
      <w:pPr>
        <w:pStyle w:val="Title-Page"/>
      </w:pPr>
      <w:bookmarkStart w:id="12" w:name="_Toc92657538"/>
      <w:bookmarkStart w:id="13" w:name="_Toc92657539"/>
      <w:r>
        <w:rPr>
          <w:noProof/>
          <w:lang w:eastAsia="en-US"/>
        </w:rPr>
        <w:pict>
          <v:shape id="_x0000_s1030" type="#_x0000_t75" style="position:absolute;left:0;text-align:left;margin-left:114.7pt;margin-top:53.45pt;width:281.4pt;height:140.15pt;z-index:251659776">
            <v:imagedata r:id="rId12" o:title=""/>
            <w10:wrap type="topAndBottom"/>
          </v:shape>
        </w:pict>
      </w:r>
      <w:bookmarkEnd w:id="12"/>
      <w:r>
        <w:t>Exact Instructions Challenge</w:t>
      </w:r>
    </w:p>
    <w:p w:rsidR="00CF27FE" w:rsidRPr="00835AE9" w:rsidRDefault="00CF27FE" w:rsidP="00A45A00"/>
    <w:p w:rsidR="00CF27FE" w:rsidRDefault="00CF27FE" w:rsidP="00A45A00">
      <w:pPr>
        <w:pStyle w:val="BulletLevel1"/>
      </w:pPr>
      <w:r>
        <w:t>The compiler is pretty smart, but...</w:t>
      </w:r>
    </w:p>
    <w:p w:rsidR="00CF27FE" w:rsidRDefault="00CF27FE" w:rsidP="00A45A00">
      <w:pPr>
        <w:pStyle w:val="BulletLevel2"/>
        <w:rPr>
          <w:rFonts w:cs="Times New Roman"/>
        </w:rPr>
      </w:pPr>
      <w:bookmarkStart w:id="14" w:name="_Toc91839852"/>
      <w:r>
        <w:t>...you have to tell it everything!</w:t>
      </w:r>
      <w:bookmarkEnd w:id="14"/>
      <w:r>
        <w:t xml:space="preserve">  AND...</w:t>
      </w:r>
    </w:p>
    <w:p w:rsidR="00CF27FE" w:rsidRDefault="00CF27FE" w:rsidP="00A45A00">
      <w:pPr>
        <w:pStyle w:val="BulletLevel1"/>
        <w:rPr>
          <w:rFonts w:cs="Times New Roman"/>
        </w:rPr>
      </w:pPr>
      <w:r>
        <w:t>You have to tell it before it needs it!</w:t>
      </w:r>
    </w:p>
    <w:p w:rsidR="00CF27FE" w:rsidRDefault="00CF27FE" w:rsidP="00A45A00">
      <w:pPr>
        <w:pStyle w:val="Codeindent1"/>
      </w:pPr>
      <w:r>
        <w:t>float x;</w:t>
      </w:r>
    </w:p>
    <w:p w:rsidR="00CF27FE" w:rsidRDefault="00CF27FE" w:rsidP="00A45A00">
      <w:pPr>
        <w:pStyle w:val="Codeindent1"/>
        <w:rPr>
          <w:rFonts w:cs="Times New Roman"/>
        </w:rPr>
      </w:pPr>
    </w:p>
    <w:p w:rsidR="00CF27FE" w:rsidRDefault="00CF27FE" w:rsidP="00A45A00">
      <w:pPr>
        <w:pStyle w:val="Codeindent1"/>
      </w:pPr>
      <w:r>
        <w:t>x = y * 2;</w:t>
      </w:r>
    </w:p>
    <w:p w:rsidR="00CF27FE" w:rsidRDefault="00CF27FE" w:rsidP="00A45A00">
      <w:pPr>
        <w:pStyle w:val="Codeindent1"/>
        <w:rPr>
          <w:rFonts w:cs="Times New Roman"/>
        </w:rPr>
      </w:pPr>
    </w:p>
    <w:p w:rsidR="00CF27FE" w:rsidRDefault="00CF27FE" w:rsidP="00A45A00">
      <w:pPr>
        <w:pStyle w:val="Codeindent1"/>
      </w:pPr>
      <w:r>
        <w:t>float y = 15.;     /* oops!  too late!  Won't compile */</w:t>
      </w:r>
    </w:p>
    <w:p w:rsidR="00CF27FE" w:rsidRDefault="00CF27FE" w:rsidP="004438AC">
      <w:pPr>
        <w:pStyle w:val="BulletLevel2"/>
        <w:rPr>
          <w:rFonts w:cs="Times New Roman"/>
        </w:rPr>
      </w:pPr>
      <w:r>
        <w:t xml:space="preserve">This is why header files are included </w:t>
      </w:r>
      <w:r w:rsidRPr="00F0370E">
        <w:rPr>
          <w:i/>
          <w:iCs/>
        </w:rPr>
        <w:t>first</w:t>
      </w:r>
    </w:p>
    <w:p w:rsidR="00CF27FE" w:rsidRDefault="00CF27FE" w:rsidP="004438AC">
      <w:pPr>
        <w:pStyle w:val="BulletLevel2"/>
        <w:rPr>
          <w:rFonts w:cs="Times New Roman"/>
        </w:rPr>
      </w:pPr>
      <w:r>
        <w:t xml:space="preserve">That's why the main function shows up </w:t>
      </w:r>
      <w:r w:rsidRPr="00F0370E">
        <w:rPr>
          <w:i/>
          <w:iCs/>
        </w:rPr>
        <w:t>last</w:t>
      </w:r>
    </w:p>
    <w:p w:rsidR="00CF27FE" w:rsidRDefault="00CF27FE" w:rsidP="0017550D">
      <w:pPr>
        <w:pStyle w:val="Title-Page"/>
      </w:pPr>
      <w:bookmarkStart w:id="15" w:name="_Toc92657535"/>
      <w:bookmarkEnd w:id="13"/>
      <w:r>
        <w:t>Identifiers</w:t>
      </w:r>
      <w:bookmarkEnd w:id="15"/>
    </w:p>
    <w:p w:rsidR="00CF27FE" w:rsidRDefault="00CF27FE" w:rsidP="0017550D">
      <w:pPr>
        <w:pStyle w:val="Heading2"/>
      </w:pPr>
      <w:bookmarkStart w:id="16" w:name="_Toc91839823"/>
      <w:r>
        <w:t>We describe our world to the compiler by defining identifiers</w:t>
      </w:r>
    </w:p>
    <w:p w:rsidR="00CF27FE" w:rsidRDefault="00CF27FE" w:rsidP="0017550D">
      <w:pPr>
        <w:pStyle w:val="Heading2"/>
      </w:pPr>
      <w:r>
        <w:t>Everything gets a name</w:t>
      </w:r>
      <w:bookmarkEnd w:id="16"/>
    </w:p>
    <w:p w:rsidR="00CF27FE" w:rsidRDefault="00CF27FE" w:rsidP="003D27AA">
      <w:pPr>
        <w:pStyle w:val="BulletLevel2"/>
      </w:pPr>
      <w:bookmarkStart w:id="17" w:name="_Toc91839824"/>
      <w:r>
        <w:t>Variables</w:t>
      </w:r>
      <w:bookmarkEnd w:id="17"/>
    </w:p>
    <w:p w:rsidR="00CF27FE" w:rsidRDefault="00CF27FE" w:rsidP="003D27AA">
      <w:pPr>
        <w:pStyle w:val="BulletLevel2"/>
      </w:pPr>
      <w:bookmarkStart w:id="18" w:name="_Toc91839825"/>
      <w:r>
        <w:t>Functions</w:t>
      </w:r>
      <w:bookmarkEnd w:id="18"/>
    </w:p>
    <w:p w:rsidR="00CF27FE" w:rsidRDefault="00CF27FE" w:rsidP="003D27AA">
      <w:pPr>
        <w:pStyle w:val="BulletLevel2"/>
      </w:pPr>
      <w:bookmarkStart w:id="19" w:name="_Toc91839826"/>
      <w:r>
        <w:t>Data types</w:t>
      </w:r>
      <w:bookmarkEnd w:id="19"/>
    </w:p>
    <w:p w:rsidR="00CF27FE" w:rsidRDefault="00CF27FE" w:rsidP="002C20E0">
      <w:pPr>
        <w:pStyle w:val="Title-Page"/>
      </w:pPr>
      <w:bookmarkStart w:id="20" w:name="_Toc91839827"/>
      <w:r>
        <w:t>Declarations</w:t>
      </w:r>
    </w:p>
    <w:p w:rsidR="00CF27FE" w:rsidRDefault="00CF27FE" w:rsidP="002C20E0">
      <w:pPr>
        <w:pStyle w:val="BulletLevel1"/>
        <w:rPr>
          <w:rFonts w:cs="Times New Roman"/>
        </w:rPr>
      </w:pPr>
      <w:r>
        <w:t xml:space="preserve">A </w:t>
      </w:r>
      <w:r w:rsidRPr="00877221">
        <w:rPr>
          <w:i/>
          <w:iCs/>
        </w:rPr>
        <w:t>declaration</w:t>
      </w:r>
      <w:r>
        <w:t xml:space="preserve"> establishes an </w:t>
      </w:r>
      <w:r w:rsidRPr="002C20E0">
        <w:rPr>
          <w:i/>
          <w:iCs/>
        </w:rPr>
        <w:t>identifier</w:t>
      </w:r>
      <w:r>
        <w:t xml:space="preserve"> and its </w:t>
      </w:r>
      <w:r w:rsidRPr="002C20E0">
        <w:rPr>
          <w:i/>
          <w:iCs/>
        </w:rPr>
        <w:t>data type</w:t>
      </w:r>
    </w:p>
    <w:p w:rsidR="00CF27FE" w:rsidRDefault="00CF27FE" w:rsidP="002C20E0">
      <w:pPr>
        <w:pStyle w:val="BulletLevel1"/>
      </w:pPr>
      <w:r>
        <w:t>A variable declaration</w:t>
      </w:r>
    </w:p>
    <w:p w:rsidR="00CF27FE" w:rsidRDefault="00CF27FE" w:rsidP="003D27AA">
      <w:pPr>
        <w:pStyle w:val="BulletLevel2"/>
        <w:rPr>
          <w:rFonts w:cs="Times New Roman"/>
        </w:rPr>
      </w:pPr>
      <w:bookmarkStart w:id="21" w:name="_Toc91839853"/>
      <w:r>
        <w:t xml:space="preserve">Data type says what kind of objects can be </w:t>
      </w:r>
      <w:r w:rsidRPr="00F0370E">
        <w:rPr>
          <w:i/>
          <w:iCs/>
        </w:rPr>
        <w:t>stored</w:t>
      </w:r>
      <w:bookmarkEnd w:id="21"/>
    </w:p>
    <w:p w:rsidR="00CF27FE" w:rsidRDefault="00CF27FE" w:rsidP="002C20E0">
      <w:pPr>
        <w:pStyle w:val="CodeBIG"/>
        <w:ind w:left="1080"/>
      </w:pPr>
      <w:r w:rsidRPr="001D5640">
        <w:rPr>
          <w:b/>
          <w:bCs/>
        </w:rPr>
        <w:t>float</w:t>
      </w:r>
      <w:r>
        <w:t xml:space="preserve"> temperature_F;</w:t>
      </w:r>
    </w:p>
    <w:p w:rsidR="00CF27FE" w:rsidRDefault="00CF27FE" w:rsidP="002C20E0">
      <w:pPr>
        <w:pStyle w:val="BulletLevel1"/>
      </w:pPr>
      <w:r>
        <w:t>A function declaration</w:t>
      </w:r>
    </w:p>
    <w:p w:rsidR="00CF27FE" w:rsidRDefault="00CF27FE" w:rsidP="003D27AA">
      <w:pPr>
        <w:pStyle w:val="BulletLevel2"/>
        <w:rPr>
          <w:rFonts w:cs="Times New Roman"/>
        </w:rPr>
      </w:pPr>
      <w:bookmarkStart w:id="22" w:name="_Toc91839854"/>
      <w:r>
        <w:t xml:space="preserve">Data type says what kind of objects are </w:t>
      </w:r>
      <w:r w:rsidRPr="00F0370E">
        <w:rPr>
          <w:i/>
          <w:iCs/>
        </w:rPr>
        <w:t>returned</w:t>
      </w:r>
      <w:bookmarkEnd w:id="22"/>
    </w:p>
    <w:p w:rsidR="00CF27FE" w:rsidRDefault="00CF27FE" w:rsidP="002C20E0">
      <w:pPr>
        <w:pStyle w:val="CodeBIG"/>
        <w:ind w:left="1080"/>
      </w:pPr>
      <w:r w:rsidRPr="001D5640">
        <w:rPr>
          <w:b/>
          <w:bCs/>
        </w:rPr>
        <w:t>float</w:t>
      </w:r>
      <w:r>
        <w:t xml:space="preserve"> get_engine_temperature(){</w:t>
      </w:r>
      <w:r>
        <w:br/>
        <w:t xml:space="preserve">    return 220.0F;</w:t>
      </w:r>
      <w:r>
        <w:br/>
        <w:t>}</w:t>
      </w:r>
    </w:p>
    <w:p w:rsidR="00CF27FE" w:rsidRDefault="00CF27FE" w:rsidP="002C20E0">
      <w:pPr>
        <w:pStyle w:val="BulletLevel1"/>
      </w:pPr>
      <w:r>
        <w:t>A type declaration</w:t>
      </w:r>
    </w:p>
    <w:p w:rsidR="00CF27FE" w:rsidRDefault="00CF27FE" w:rsidP="00F0370E">
      <w:pPr>
        <w:pStyle w:val="BulletLevel2"/>
      </w:pPr>
      <w:r>
        <w:t>Defines a new name for an existing data type</w:t>
      </w:r>
    </w:p>
    <w:p w:rsidR="00CF27FE" w:rsidRPr="00F0370E" w:rsidRDefault="00CF27FE" w:rsidP="00F0370E">
      <w:pPr>
        <w:pStyle w:val="CodeBIG"/>
        <w:ind w:left="1080"/>
        <w:rPr>
          <w:rFonts w:cs="Times New Roman"/>
        </w:rPr>
      </w:pPr>
      <w:r>
        <w:t xml:space="preserve">typedef </w:t>
      </w:r>
      <w:r w:rsidRPr="00F0370E">
        <w:rPr>
          <w:b/>
          <w:bCs/>
        </w:rPr>
        <w:t>float</w:t>
      </w:r>
      <w:r>
        <w:t xml:space="preserve"> temperature_type;</w:t>
      </w:r>
    </w:p>
    <w:p w:rsidR="00CF27FE" w:rsidRPr="0000794A" w:rsidRDefault="00CF27FE" w:rsidP="002C20E0">
      <w:pPr>
        <w:pStyle w:val="BulletLevel1"/>
        <w:rPr>
          <w:rFonts w:cs="Times New Roman"/>
        </w:rPr>
      </w:pPr>
      <w:r>
        <w:t xml:space="preserve">Identifiers must be declared </w:t>
      </w:r>
      <w:r w:rsidRPr="00A45A00">
        <w:rPr>
          <w:i/>
          <w:iCs/>
        </w:rPr>
        <w:t>before</w:t>
      </w:r>
      <w:r>
        <w:t xml:space="preserve"> they are used in code</w:t>
      </w:r>
    </w:p>
    <w:p w:rsidR="00CF27FE" w:rsidRDefault="00CF27FE" w:rsidP="0017550D">
      <w:pPr>
        <w:pStyle w:val="Heading1"/>
      </w:pPr>
      <w:r>
        <w:t>Rules for our identifiers</w:t>
      </w:r>
      <w:bookmarkEnd w:id="20"/>
    </w:p>
    <w:p w:rsidR="00CF27FE" w:rsidRDefault="00CF27FE" w:rsidP="003D27AA">
      <w:pPr>
        <w:pStyle w:val="BulletLevel1"/>
      </w:pPr>
      <w:bookmarkStart w:id="23" w:name="_Toc91839828"/>
      <w:r>
        <w:t>Always case sensitive</w:t>
      </w:r>
      <w:bookmarkEnd w:id="23"/>
    </w:p>
    <w:p w:rsidR="00CF27FE" w:rsidRDefault="00CF27FE" w:rsidP="003D27AA">
      <w:pPr>
        <w:pStyle w:val="BulletLevel2"/>
      </w:pPr>
      <w:bookmarkStart w:id="24" w:name="_Toc91839829"/>
      <w:r>
        <w:t>HomeAddress and homeaddress are different identifiers</w:t>
      </w:r>
      <w:bookmarkEnd w:id="24"/>
    </w:p>
    <w:p w:rsidR="00CF27FE" w:rsidRDefault="00CF27FE" w:rsidP="003D27AA">
      <w:pPr>
        <w:pStyle w:val="BulletLevel1"/>
        <w:rPr>
          <w:rFonts w:cs="Times New Roman"/>
        </w:rPr>
      </w:pPr>
      <w:bookmarkStart w:id="25" w:name="_Toc91839830"/>
      <w:r>
        <w:t>Valid characters:</w:t>
      </w:r>
      <w:bookmarkEnd w:id="25"/>
    </w:p>
    <w:p w:rsidR="00CF27FE" w:rsidRDefault="00CF27FE" w:rsidP="003D27AA">
      <w:pPr>
        <w:pStyle w:val="BulletLevel2"/>
      </w:pPr>
      <w:bookmarkStart w:id="26" w:name="_Toc91839831"/>
      <w:r>
        <w:t>Alphabetic (uppercase and lowercase)</w:t>
      </w:r>
      <w:bookmarkEnd w:id="26"/>
    </w:p>
    <w:p w:rsidR="00CF27FE" w:rsidRDefault="00CF27FE" w:rsidP="003D27AA">
      <w:pPr>
        <w:pStyle w:val="BulletLevel2"/>
      </w:pPr>
      <w:bookmarkStart w:id="27" w:name="_Toc91839832"/>
      <w:r>
        <w:t>Numeric</w:t>
      </w:r>
      <w:bookmarkEnd w:id="27"/>
    </w:p>
    <w:p w:rsidR="00CF27FE" w:rsidRDefault="00CF27FE" w:rsidP="003D27AA">
      <w:pPr>
        <w:pStyle w:val="BulletLevel2"/>
      </w:pPr>
      <w:bookmarkStart w:id="28" w:name="_Toc91839833"/>
      <w:r>
        <w:t>Underscore</w:t>
      </w:r>
      <w:bookmarkEnd w:id="28"/>
    </w:p>
    <w:p w:rsidR="00CF27FE" w:rsidRPr="00F0370E" w:rsidRDefault="00CF27FE" w:rsidP="003D27AA">
      <w:pPr>
        <w:pStyle w:val="BulletLevel1"/>
        <w:rPr>
          <w:rFonts w:cs="Times New Roman"/>
        </w:rPr>
      </w:pPr>
      <w:bookmarkStart w:id="29" w:name="_Toc91839834"/>
      <w:r>
        <w:t>Allowable names:</w:t>
      </w:r>
    </w:p>
    <w:p w:rsidR="00CF27FE" w:rsidRPr="00566822" w:rsidRDefault="00CF27FE" w:rsidP="003D27AA">
      <w:pPr>
        <w:pStyle w:val="BulletLevel2"/>
        <w:rPr>
          <w:rFonts w:cs="Times New Roman"/>
        </w:rPr>
      </w:pPr>
      <w:r>
        <w:t>Cannot start with a number</w:t>
      </w:r>
      <w:bookmarkEnd w:id="29"/>
    </w:p>
    <w:p w:rsidR="00CF27FE" w:rsidRDefault="00CF27FE" w:rsidP="0017550D">
      <w:pPr>
        <w:pStyle w:val="BulletLevel2"/>
      </w:pPr>
      <w:r>
        <w:t xml:space="preserve">Cannot contain punctuation, operators, special symbols </w:t>
      </w:r>
    </w:p>
    <w:p w:rsidR="00CF27FE" w:rsidRDefault="00CF27FE" w:rsidP="0017550D">
      <w:pPr>
        <w:pStyle w:val="BulletLevel2"/>
        <w:rPr>
          <w:rFonts w:cs="Times New Roman"/>
        </w:rPr>
      </w:pPr>
      <w:r>
        <w:t>Must not conflict with a reserved name (see next page)</w:t>
      </w:r>
    </w:p>
    <w:p w:rsidR="00CF27FE" w:rsidRDefault="00CF27FE" w:rsidP="0017550D">
      <w:pPr>
        <w:pStyle w:val="BulletLevel1"/>
        <w:rPr>
          <w:rFonts w:cs="Times New Roman"/>
        </w:rPr>
      </w:pPr>
      <w:r>
        <w:t>Acceptable identifiers</w:t>
      </w:r>
    </w:p>
    <w:p w:rsidR="00CF27FE" w:rsidRDefault="00CF27FE" w:rsidP="0017550D">
      <w:pPr>
        <w:pStyle w:val="Codeindent1"/>
      </w:pPr>
      <w:r>
        <w:t>add</w:t>
      </w:r>
    </w:p>
    <w:p w:rsidR="00CF27FE" w:rsidRDefault="00CF27FE" w:rsidP="0017550D">
      <w:pPr>
        <w:pStyle w:val="Codeindent1"/>
      </w:pPr>
      <w:r>
        <w:t>add_all</w:t>
      </w:r>
    </w:p>
    <w:p w:rsidR="00CF27FE" w:rsidRDefault="00CF27FE" w:rsidP="0017550D">
      <w:pPr>
        <w:pStyle w:val="Codeindent1"/>
      </w:pPr>
      <w:r>
        <w:t>m_length</w:t>
      </w:r>
    </w:p>
    <w:p w:rsidR="00CF27FE" w:rsidRDefault="00CF27FE" w:rsidP="0017550D">
      <w:pPr>
        <w:pStyle w:val="Codeindent1"/>
      </w:pPr>
      <w:r>
        <w:t>RADIUS</w:t>
      </w:r>
    </w:p>
    <w:p w:rsidR="00CF27FE" w:rsidRDefault="00CF27FE" w:rsidP="0017550D">
      <w:pPr>
        <w:pStyle w:val="Codeindent1"/>
      </w:pPr>
      <w:r>
        <w:t>input_file_29</w:t>
      </w:r>
    </w:p>
    <w:p w:rsidR="00CF27FE" w:rsidRDefault="00CF27FE" w:rsidP="0017550D">
      <w:pPr>
        <w:pStyle w:val="Codeindent1"/>
      </w:pPr>
      <w:r>
        <w:t>SupportTicket</w:t>
      </w:r>
    </w:p>
    <w:p w:rsidR="00CF27FE" w:rsidRDefault="00CF27FE" w:rsidP="0017550D">
      <w:pPr>
        <w:pStyle w:val="BulletLevel1"/>
      </w:pPr>
      <w:r>
        <w:t>Not OK</w:t>
      </w:r>
    </w:p>
    <w:p w:rsidR="00CF27FE" w:rsidRDefault="00CF27FE" w:rsidP="0017550D">
      <w:pPr>
        <w:pStyle w:val="Codeindent1"/>
      </w:pPr>
      <w:r>
        <w:t>_ItsMyParty</w:t>
      </w:r>
    </w:p>
    <w:p w:rsidR="00CF27FE" w:rsidRDefault="00CF27FE" w:rsidP="0017550D">
      <w:pPr>
        <w:pStyle w:val="Codeindent1"/>
      </w:pPr>
      <w:r>
        <w:t>and_I'll_cry</w:t>
      </w:r>
    </w:p>
    <w:p w:rsidR="00CF27FE" w:rsidRDefault="00CF27FE" w:rsidP="0017550D">
      <w:pPr>
        <w:pStyle w:val="Codeindent1"/>
      </w:pPr>
      <w:r>
        <w:t>if-i-want-to</w:t>
      </w:r>
    </w:p>
    <w:p w:rsidR="00CF27FE" w:rsidRDefault="00CF27FE" w:rsidP="0017550D">
      <w:pPr>
        <w:pStyle w:val="Codeindent1"/>
      </w:pPr>
      <w:r>
        <w:t>_CRT_SECURE_NO_WARNING</w:t>
      </w:r>
    </w:p>
    <w:p w:rsidR="00CF27FE" w:rsidRDefault="00CF27FE" w:rsidP="0017550D"/>
    <w:p w:rsidR="00CF27FE" w:rsidRDefault="00CF27FE" w:rsidP="0017550D">
      <w:pPr>
        <w:pStyle w:val="Title-Page"/>
      </w:pPr>
      <w:bookmarkStart w:id="30" w:name="_Toc92657536"/>
      <w:r>
        <w:t>Reserved Names</w:t>
      </w:r>
      <w:bookmarkEnd w:id="30"/>
    </w:p>
    <w:p w:rsidR="00CF27FE" w:rsidRDefault="00CF27FE" w:rsidP="0017550D">
      <w:pPr>
        <w:pStyle w:val="Heading2"/>
      </w:pPr>
      <w:bookmarkStart w:id="31" w:name="_Toc91839836"/>
      <w:r>
        <w:t>C Language keywords</w:t>
      </w:r>
      <w:bookmarkEnd w:id="31"/>
    </w:p>
    <w:p w:rsidR="00CF27FE" w:rsidRPr="002C20E0" w:rsidRDefault="00CF27FE" w:rsidP="0017550D">
      <w:pPr>
        <w:pStyle w:val="BulletLevel2"/>
        <w:rPr>
          <w:rFonts w:cs="Times New Roman"/>
        </w:rPr>
      </w:pPr>
      <w:bookmarkStart w:id="32" w:name="_Toc91839843"/>
      <w:r>
        <w:t>These are predefined by the language itself</w:t>
      </w:r>
    </w:p>
    <w:p w:rsidR="00CF27FE" w:rsidRPr="00FA61C4" w:rsidRDefault="00CF27FE" w:rsidP="0017550D">
      <w:pPr>
        <w:pStyle w:val="BulletLevel2"/>
        <w:rPr>
          <w:rFonts w:cs="Times New Roman"/>
        </w:rPr>
      </w:pPr>
      <w:r>
        <w:t xml:space="preserve">In a couple weeks, you'll know </w:t>
      </w:r>
      <w:bookmarkEnd w:id="32"/>
      <w:r>
        <w:t>them all</w:t>
      </w:r>
      <w: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36"/>
        <w:gridCol w:w="1674"/>
        <w:gridCol w:w="1710"/>
        <w:gridCol w:w="2239"/>
      </w:tblGrid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auto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extern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short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while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break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float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signed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_Alignas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case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for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sizeof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_Alignof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char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goto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static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_Atomic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const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if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struct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_Bool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continue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inline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switch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_Complex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default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int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typedef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_Generic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do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long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union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_Imaginary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double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register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unsigned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_Noreturn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else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restrict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void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_Static_assert</w:t>
            </w:r>
          </w:p>
        </w:tc>
      </w:tr>
      <w:tr w:rsidR="00CF27FE" w:rsidRPr="00571060">
        <w:trPr>
          <w:jc w:val="center"/>
        </w:trPr>
        <w:tc>
          <w:tcPr>
            <w:tcW w:w="1836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enum</w:t>
            </w:r>
          </w:p>
        </w:tc>
        <w:tc>
          <w:tcPr>
            <w:tcW w:w="1674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return</w:t>
            </w:r>
          </w:p>
        </w:tc>
        <w:tc>
          <w:tcPr>
            <w:tcW w:w="1710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volatile</w:t>
            </w:r>
          </w:p>
        </w:tc>
        <w:tc>
          <w:tcPr>
            <w:tcW w:w="2239" w:type="dxa"/>
          </w:tcPr>
          <w:p w:rsidR="00CF27FE" w:rsidRPr="00EC10E4" w:rsidRDefault="00CF27FE" w:rsidP="00233C0C">
            <w:pPr>
              <w:suppressAutoHyphens w:val="0"/>
              <w:autoSpaceDE w:val="0"/>
              <w:autoSpaceDN w:val="0"/>
              <w:adjustRightInd w:val="0"/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</w:pPr>
            <w:r w:rsidRPr="00EC10E4">
              <w:rPr>
                <w:rFonts w:ascii="Bitstream Vera Sans Mono" w:hAnsi="Bitstream Vera Sans Mono" w:cs="Bitstream Vera Sans Mono"/>
                <w:b/>
                <w:bCs/>
                <w:lang w:eastAsia="en-US"/>
              </w:rPr>
              <w:t>_Thread_local</w:t>
            </w:r>
          </w:p>
        </w:tc>
      </w:tr>
    </w:tbl>
    <w:p w:rsidR="00CF27FE" w:rsidRDefault="00CF27FE" w:rsidP="0017550D">
      <w:pPr>
        <w:pStyle w:val="Heading2"/>
        <w:rPr>
          <w:rFonts w:cs="Times New Roman"/>
        </w:rPr>
      </w:pPr>
      <w:bookmarkStart w:id="33" w:name="_Toc91839837"/>
      <w:r>
        <w:t>"Special" names (reserved for the compiler and tools</w:t>
      </w:r>
      <w:bookmarkEnd w:id="33"/>
      <w:r>
        <w:t>)</w:t>
      </w:r>
    </w:p>
    <w:p w:rsidR="00CF27FE" w:rsidRDefault="00CF27FE" w:rsidP="003D27AA">
      <w:pPr>
        <w:pStyle w:val="BulletLevel2"/>
      </w:pPr>
      <w:bookmarkStart w:id="34" w:name="_Toc91839838"/>
      <w:r>
        <w:t>Names that start with two underscores</w:t>
      </w:r>
      <w:bookmarkEnd w:id="34"/>
    </w:p>
    <w:p w:rsidR="00CF27FE" w:rsidRDefault="00CF27FE" w:rsidP="003D27AA">
      <w:pPr>
        <w:pStyle w:val="BulletLevel2"/>
      </w:pPr>
      <w:bookmarkStart w:id="35" w:name="_Toc91839839"/>
      <w:r>
        <w:t>Names that start with underscore followed by an uppercase letter</w:t>
      </w:r>
      <w:bookmarkEnd w:id="35"/>
    </w:p>
    <w:p w:rsidR="00CF27FE" w:rsidRDefault="00CF27FE" w:rsidP="0017550D">
      <w:pPr>
        <w:pStyle w:val="Heading4"/>
      </w:pPr>
      <w:bookmarkStart w:id="36" w:name="_Toc91839840"/>
      <w:r>
        <w:t xml:space="preserve">This technically allows names that start with an underscore followed by a </w:t>
      </w:r>
      <w:r w:rsidRPr="00686419">
        <w:rPr>
          <w:i/>
          <w:iCs/>
        </w:rPr>
        <w:t>lowercase</w:t>
      </w:r>
      <w:r>
        <w:t xml:space="preserve"> letter</w:t>
      </w:r>
      <w:bookmarkEnd w:id="36"/>
    </w:p>
    <w:p w:rsidR="00CF27FE" w:rsidRDefault="00CF27FE" w:rsidP="0017550D">
      <w:pPr>
        <w:pStyle w:val="BulletLevel1"/>
      </w:pPr>
      <w:r>
        <w:t>Function and Macro names defined in the standard libraries (if the associated header file is included)</w:t>
      </w:r>
    </w:p>
    <w:p w:rsidR="00CF27FE" w:rsidRDefault="00CF27FE" w:rsidP="0017550D">
      <w:pPr>
        <w:pStyle w:val="BulletLevel2"/>
      </w:pPr>
      <w:r>
        <w:t>We'll see these later when we look at the libraries</w:t>
      </w:r>
    </w:p>
    <w:p w:rsidR="00CF27FE" w:rsidRDefault="00CF27FE" w:rsidP="0017550D">
      <w:pPr>
        <w:pStyle w:val="Title-Page"/>
      </w:pPr>
      <w:r>
        <w:t>Identifier Scope</w:t>
      </w:r>
    </w:p>
    <w:p w:rsidR="00CF27FE" w:rsidRDefault="00CF27FE" w:rsidP="0017550D">
      <w:pPr>
        <w:pStyle w:val="BulletLevel1"/>
      </w:pPr>
      <w:r>
        <w:t>Once an identifier has been declared, it can be used in code</w:t>
      </w:r>
    </w:p>
    <w:p w:rsidR="00CF27FE" w:rsidRDefault="00CF27FE" w:rsidP="003D27AA">
      <w:pPr>
        <w:pStyle w:val="BulletLevel2"/>
      </w:pPr>
      <w:bookmarkStart w:id="37" w:name="_Toc91839855"/>
      <w:r>
        <w:t>But not everywhere!</w:t>
      </w:r>
      <w:bookmarkEnd w:id="37"/>
    </w:p>
    <w:p w:rsidR="00CF27FE" w:rsidRDefault="00CF27FE" w:rsidP="0017550D">
      <w:pPr>
        <w:pStyle w:val="BulletLevel1"/>
      </w:pPr>
      <w:r>
        <w:t xml:space="preserve">The </w:t>
      </w:r>
      <w:r w:rsidRPr="0059390C">
        <w:rPr>
          <w:i/>
          <w:iCs/>
        </w:rPr>
        <w:t>scope</w:t>
      </w:r>
      <w:r>
        <w:t xml:space="preserve"> of an identifier defines a contiguous region where it can be used</w:t>
      </w:r>
    </w:p>
    <w:p w:rsidR="00CF27FE" w:rsidRDefault="00CF27FE" w:rsidP="003D27AA">
      <w:pPr>
        <w:pStyle w:val="BulletLevel2"/>
      </w:pPr>
      <w:bookmarkStart w:id="38" w:name="_Toc91839856"/>
      <w:r>
        <w:t>Starts at the point of declaration</w:t>
      </w:r>
      <w:bookmarkEnd w:id="38"/>
      <w:r>
        <w:t>!</w:t>
      </w:r>
    </w:p>
    <w:p w:rsidR="00CF27FE" w:rsidRDefault="00CF27FE" w:rsidP="003D27AA">
      <w:pPr>
        <w:pStyle w:val="BulletLevel1"/>
        <w:rPr>
          <w:rFonts w:cs="Times New Roman"/>
        </w:rPr>
      </w:pPr>
      <w:bookmarkStart w:id="39" w:name="_Toc91839857"/>
      <w:r>
        <w:t xml:space="preserve">Variables declared outside a function have </w:t>
      </w:r>
      <w:r w:rsidRPr="0017550D">
        <w:rPr>
          <w:i/>
          <w:iCs/>
        </w:rPr>
        <w:t>file scope</w:t>
      </w:r>
      <w:r>
        <w:t xml:space="preserve"> - they are shared between functions</w:t>
      </w:r>
      <w:bookmarkEnd w:id="39"/>
    </w:p>
    <w:p w:rsidR="00CF27FE" w:rsidRDefault="00CF27FE" w:rsidP="003D27AA">
      <w:pPr>
        <w:pStyle w:val="BulletLevel2"/>
      </w:pPr>
      <w:bookmarkStart w:id="40" w:name="_Toc91839858"/>
      <w:r>
        <w:t>Scope terminates at end of translation unit</w:t>
      </w:r>
      <w:bookmarkEnd w:id="40"/>
    </w:p>
    <w:p w:rsidR="00CF27FE" w:rsidRDefault="00CF27FE" w:rsidP="003D27AA">
      <w:pPr>
        <w:pStyle w:val="BulletLevel2"/>
      </w:pPr>
      <w:bookmarkStart w:id="41" w:name="_Toc91839859"/>
      <w:r>
        <w:t>Visible in any files #included after the aration</w:t>
      </w:r>
      <w:bookmarkEnd w:id="41"/>
    </w:p>
    <w:p w:rsidR="00CF27FE" w:rsidRDefault="00CF27FE" w:rsidP="003D27AA">
      <w:pPr>
        <w:pStyle w:val="BulletLevel1"/>
        <w:rPr>
          <w:rFonts w:cs="Times New Roman"/>
        </w:rPr>
      </w:pPr>
      <w:bookmarkStart w:id="42" w:name="_Toc91839860"/>
      <w:r>
        <w:t>Variables declared inside a function have block scope - for local variables and function parameters</w:t>
      </w:r>
      <w:bookmarkEnd w:id="42"/>
    </w:p>
    <w:p w:rsidR="00CF27FE" w:rsidRPr="002035FA" w:rsidRDefault="00CF27FE" w:rsidP="003D27AA">
      <w:pPr>
        <w:pStyle w:val="BulletLevel2"/>
        <w:rPr>
          <w:rFonts w:cs="Times New Roman"/>
        </w:rPr>
      </w:pPr>
      <w:bookmarkStart w:id="43" w:name="_Toc91839861"/>
      <w:r>
        <w:t>Scope terminates at end of enclosing block</w:t>
      </w:r>
      <w:bookmarkEnd w:id="43"/>
    </w:p>
    <w:p w:rsidR="00CF27FE" w:rsidRDefault="00CF27FE" w:rsidP="003D27AA">
      <w:pPr>
        <w:pStyle w:val="BulletLevel2"/>
      </w:pPr>
      <w:bookmarkStart w:id="44" w:name="_Toc91839862"/>
      <w:r>
        <w:t>Blocks can be nested</w:t>
      </w:r>
      <w:bookmarkEnd w:id="44"/>
    </w:p>
    <w:p w:rsidR="00CF27FE" w:rsidRDefault="00CF27FE" w:rsidP="0017550D">
      <w:pPr>
        <w:pStyle w:val="BulletLevel1"/>
      </w:pPr>
      <w:r>
        <w:t>Identifiers with the same name can be declared in different scopes</w:t>
      </w:r>
    </w:p>
    <w:p w:rsidR="00CF27FE" w:rsidRPr="003D27AA" w:rsidRDefault="00CF27FE" w:rsidP="003D27AA">
      <w:pPr>
        <w:pStyle w:val="BulletLevel2"/>
        <w:rPr>
          <w:rFonts w:cs="Times New Roman"/>
        </w:rPr>
      </w:pPr>
      <w:bookmarkStart w:id="45" w:name="_Toc91839863"/>
      <w:r>
        <w:t xml:space="preserve">BUT, an inner-scoped identifier </w:t>
      </w:r>
      <w:r w:rsidRPr="003D27AA">
        <w:rPr>
          <w:i/>
          <w:iCs/>
        </w:rPr>
        <w:t>hides</w:t>
      </w:r>
      <w:r>
        <w:t xml:space="preserve"> the outer-scoped identifier</w:t>
      </w:r>
      <w:bookmarkEnd w:id="45"/>
    </w:p>
    <w:p w:rsidR="00CF27FE" w:rsidRDefault="00CF27FE" w:rsidP="003D27AA">
      <w:pPr>
        <w:pStyle w:val="BulletLevel2"/>
      </w:pPr>
      <w:r>
        <w:t>Do this only if it is absolutely clear what you are referring to</w:t>
      </w:r>
    </w:p>
    <w:sectPr w:rsidR="00CF27FE" w:rsidSect="00414963">
      <w:headerReference w:type="default" r:id="rId13"/>
      <w:footerReference w:type="default" r:id="rId14"/>
      <w:pgSz w:w="12240" w:h="15840" w:code="1"/>
      <w:pgMar w:top="720" w:right="1080" w:bottom="720" w:left="1080" w:header="360" w:footer="360" w:gutter="0"/>
      <w:cols w:space="720"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27FE" w:rsidRDefault="00CF27FE" w:rsidP="00EA0C89">
      <w:r>
        <w:separator/>
      </w:r>
    </w:p>
  </w:endnote>
  <w:endnote w:type="continuationSeparator" w:id="0">
    <w:p w:rsidR="00CF27FE" w:rsidRDefault="00CF27FE" w:rsidP="00EA0C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ato Heavy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Bitstream Vera Sans Mono">
    <w:panose1 w:val="020B0609030804020204"/>
    <w:charset w:val="00"/>
    <w:family w:val="modern"/>
    <w:pitch w:val="fixed"/>
    <w:sig w:usb0="800000AF" w:usb1="1000204A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7FE" w:rsidRDefault="00CF27FE" w:rsidP="008F7C89">
    <w:pPr>
      <w:pStyle w:val="Footer"/>
      <w:tabs>
        <w:tab w:val="clear" w:pos="4320"/>
        <w:tab w:val="clear" w:pos="8640"/>
        <w:tab w:val="right" w:pos="10080"/>
      </w:tabs>
      <w:rPr>
        <w:rFonts w:cs="Times New Roman"/>
      </w:rPr>
    </w:pPr>
    <w:r>
      <w:t xml:space="preserve">Revision </w:t>
    </w:r>
    <w:fldSimple w:instr=" DOCPROPERTY  RevisionNumber  \* MERGEFORMAT ">
      <w:r>
        <w:t>3</w:t>
      </w:r>
    </w:fldSimple>
    <w:r>
      <w:rPr>
        <w:rFonts w:cs="Times New Roman"/>
      </w:rPr>
      <w:tab/>
    </w:r>
    <w:r>
      <w:rPr>
        <w:rFonts w:cs="Times New Roman"/>
      </w:rPr>
      <w:tab/>
    </w:r>
    <w:fldSimple w:instr=" PAGE  \* ArabicDash ">
      <w:r>
        <w:rPr>
          <w:noProof/>
        </w:rPr>
        <w:t>- 1 -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27FE" w:rsidRDefault="00CF27FE" w:rsidP="00EA0C89">
      <w:r>
        <w:separator/>
      </w:r>
    </w:p>
  </w:footnote>
  <w:footnote w:type="continuationSeparator" w:id="0">
    <w:p w:rsidR="00CF27FE" w:rsidRDefault="00CF27FE" w:rsidP="00EA0C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7FE" w:rsidRDefault="00CF27FE" w:rsidP="000120B4">
    <w:pPr>
      <w:pStyle w:val="Header"/>
      <w:tabs>
        <w:tab w:val="clear" w:pos="4320"/>
        <w:tab w:val="clear" w:pos="8640"/>
        <w:tab w:val="clear" w:pos="9972"/>
        <w:tab w:val="right" w:pos="10080"/>
      </w:tabs>
      <w:rPr>
        <w:rFonts w:cs="Times New Roman"/>
      </w:rPr>
    </w:pPr>
    <w:r>
      <w:rPr>
        <w:rFonts w:cs="Times New Roman"/>
      </w:rPr>
      <w:tab/>
    </w:r>
    <w:r>
      <w:rPr>
        <w:rFonts w:cs="Times New Roman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F3C60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154DF8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B2C692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264C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506B2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894D0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602D9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31E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058BB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06D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4A46AEC6"/>
    <w:name w:val="WW8Num1"/>
    <w:lvl w:ilvl="0">
      <w:start w:val="1"/>
      <w:numFmt w:val="bullet"/>
      <w:pStyle w:val="BulletLeve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  <w:szCs w:val="36"/>
      </w:rPr>
    </w:lvl>
    <w:lvl w:ilvl="1">
      <w:start w:val="1"/>
      <w:numFmt w:val="bullet"/>
      <w:pStyle w:val="BulletLevel2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pStyle w:val="Heading4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36"/>
        <w:szCs w:val="36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  <w:sz w:val="36"/>
        <w:szCs w:val="36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</w:lvl>
  </w:abstractNum>
  <w:abstractNum w:abstractNumId="12">
    <w:nsid w:val="0B9C0BD8"/>
    <w:multiLevelType w:val="multilevel"/>
    <w:tmpl w:val="4F3E517A"/>
    <w:lvl w:ilvl="0">
      <w:start w:val="1"/>
      <w:numFmt w:val="none"/>
      <w:suff w:val="space"/>
      <w:lvlText w:val="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3">
    <w:nsid w:val="158F336F"/>
    <w:multiLevelType w:val="multilevel"/>
    <w:tmpl w:val="425C1A48"/>
    <w:lvl w:ilvl="0">
      <w:start w:val="1"/>
      <w:numFmt w:val="decimal"/>
      <w:suff w:val="space"/>
      <w:lvlText w:val="Unit %1 - 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4">
    <w:nsid w:val="1C4D6896"/>
    <w:multiLevelType w:val="multilevel"/>
    <w:tmpl w:val="B44E8924"/>
    <w:lvl w:ilvl="0">
      <w:start w:val="1"/>
      <w:numFmt w:val="none"/>
      <w:suff w:val="space"/>
      <w:lvlText w:val=""/>
      <w:lvlJc w:val="left"/>
      <w:rPr>
        <w:rFonts w:hint="default"/>
      </w:rPr>
    </w:lvl>
    <w:lvl w:ilvl="1">
      <w:start w:val="1"/>
      <w:numFmt w:val="decimalZero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Section %2.%3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5">
    <w:nsid w:val="1EDC12DB"/>
    <w:multiLevelType w:val="multilevel"/>
    <w:tmpl w:val="3656E4CA"/>
    <w:lvl w:ilvl="0">
      <w:start w:val="1"/>
      <w:numFmt w:val="none"/>
      <w:suff w:val="space"/>
      <w:lvlText w:val=""/>
      <w:lvlJc w:val="left"/>
      <w:rPr>
        <w:rFonts w:hint="default"/>
      </w:rPr>
    </w:lvl>
    <w:lvl w:ilvl="1">
      <w:start w:val="1"/>
      <w:numFmt w:val="decimalZero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Section %3.%2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6">
    <w:nsid w:val="2C964060"/>
    <w:multiLevelType w:val="multilevel"/>
    <w:tmpl w:val="43185B3C"/>
    <w:lvl w:ilvl="0">
      <w:start w:val="1"/>
      <w:numFmt w:val="decimal"/>
      <w:suff w:val="nothing"/>
      <w:lvlText w:val="Unit %1"/>
      <w:lvlJc w:val="left"/>
      <w:rPr>
        <w:rFonts w:hint="default"/>
      </w:rPr>
    </w:lvl>
    <w:lvl w:ilvl="1">
      <w:start w:val="1"/>
      <w:numFmt w:val="decimal"/>
      <w:suff w:val="nothing"/>
      <w:lvlText w:val="Unit %2"/>
      <w:lvlJc w:val="left"/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7">
    <w:nsid w:val="336556BA"/>
    <w:multiLevelType w:val="multilevel"/>
    <w:tmpl w:val="A4EC80C2"/>
    <w:lvl w:ilvl="0">
      <w:start w:val="1"/>
      <w:numFmt w:val="decimal"/>
      <w:suff w:val="nothing"/>
      <w:lvlText w:val="Unit %1"/>
      <w:lvlJc w:val="left"/>
      <w:rPr>
        <w:rFonts w:hint="default"/>
      </w:rPr>
    </w:lvl>
    <w:lvl w:ilvl="1">
      <w:start w:val="1"/>
      <w:numFmt w:val="decimalZero"/>
      <w:suff w:val="nothing"/>
      <w:lvlText w:val="Section %1"/>
      <w:lvlJc w:val="left"/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8">
    <w:nsid w:val="37073E4B"/>
    <w:multiLevelType w:val="multilevel"/>
    <w:tmpl w:val="8DDCB7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36"/>
        <w:szCs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36"/>
        <w:szCs w:val="36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  <w:sz w:val="36"/>
        <w:szCs w:val="36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>
    <w:nsid w:val="42754EB4"/>
    <w:multiLevelType w:val="multilevel"/>
    <w:tmpl w:val="63F07DF6"/>
    <w:lvl w:ilvl="0">
      <w:start w:val="1"/>
      <w:numFmt w:val="decimal"/>
      <w:lvlText w:val="Module %1 - "/>
      <w:lvlJc w:val="left"/>
      <w:pPr>
        <w:tabs>
          <w:tab w:val="num" w:pos="1440"/>
        </w:tabs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0">
    <w:nsid w:val="4462135F"/>
    <w:multiLevelType w:val="multilevel"/>
    <w:tmpl w:val="1C122C90"/>
    <w:lvl w:ilvl="0">
      <w:start w:val="1"/>
      <w:numFmt w:val="none"/>
      <w:suff w:val="space"/>
      <w:lvlText w:val=""/>
      <w:lvlJc w:val="left"/>
      <w:rPr>
        <w:rFonts w:hint="default"/>
      </w:rPr>
    </w:lvl>
    <w:lvl w:ilvl="1">
      <w:start w:val="1"/>
      <w:numFmt w:val="decimalZero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Section %3.%2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1">
    <w:nsid w:val="47CE7661"/>
    <w:multiLevelType w:val="multilevel"/>
    <w:tmpl w:val="A4EC80C2"/>
    <w:lvl w:ilvl="0">
      <w:start w:val="1"/>
      <w:numFmt w:val="decimal"/>
      <w:suff w:val="nothing"/>
      <w:lvlText w:val="Unit %1"/>
      <w:lvlJc w:val="left"/>
      <w:rPr>
        <w:rFonts w:hint="default"/>
      </w:rPr>
    </w:lvl>
    <w:lvl w:ilvl="1">
      <w:start w:val="1"/>
      <w:numFmt w:val="decimalZero"/>
      <w:suff w:val="nothing"/>
      <w:lvlText w:val="Section %1"/>
      <w:lvlJc w:val="left"/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2">
    <w:nsid w:val="494B7870"/>
    <w:multiLevelType w:val="multilevel"/>
    <w:tmpl w:val="A4EC80C2"/>
    <w:lvl w:ilvl="0">
      <w:start w:val="1"/>
      <w:numFmt w:val="decimal"/>
      <w:suff w:val="nothing"/>
      <w:lvlText w:val="Unit %1"/>
      <w:lvlJc w:val="left"/>
      <w:rPr>
        <w:rFonts w:hint="default"/>
      </w:rPr>
    </w:lvl>
    <w:lvl w:ilvl="1">
      <w:start w:val="1"/>
      <w:numFmt w:val="decimalZero"/>
      <w:suff w:val="nothing"/>
      <w:lvlText w:val="Section %1"/>
      <w:lvlJc w:val="left"/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3">
    <w:nsid w:val="4B720FB5"/>
    <w:multiLevelType w:val="multilevel"/>
    <w:tmpl w:val="67EC3624"/>
    <w:lvl w:ilvl="0">
      <w:start w:val="1"/>
      <w:numFmt w:val="decimal"/>
      <w:suff w:val="space"/>
      <w:lvlText w:val="Module %1 - "/>
      <w:lvlJc w:val="left"/>
      <w:rPr>
        <w:rFonts w:hint="default"/>
      </w:rPr>
    </w:lvl>
    <w:lvl w:ilvl="1">
      <w:start w:val="1"/>
      <w:numFmt w:val="decimalZero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Section %2.%3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4">
    <w:nsid w:val="4F485607"/>
    <w:multiLevelType w:val="multilevel"/>
    <w:tmpl w:val="6CAEB2F6"/>
    <w:lvl w:ilvl="0">
      <w:start w:val="1"/>
      <w:numFmt w:val="decimal"/>
      <w:suff w:val="space"/>
      <w:lvlText w:val="Unit %1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5">
    <w:nsid w:val="52D21090"/>
    <w:multiLevelType w:val="multilevel"/>
    <w:tmpl w:val="6EC4F294"/>
    <w:lvl w:ilvl="0">
      <w:start w:val="1"/>
      <w:numFmt w:val="decimal"/>
      <w:suff w:val="space"/>
      <w:lvlText w:val="Unit %1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6">
    <w:nsid w:val="532F06E9"/>
    <w:multiLevelType w:val="multilevel"/>
    <w:tmpl w:val="EF9E0DA4"/>
    <w:lvl w:ilvl="0">
      <w:start w:val="1"/>
      <w:numFmt w:val="decimal"/>
      <w:suff w:val="space"/>
      <w:lvlText w:val="Section %1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7">
    <w:nsid w:val="5C0D2B87"/>
    <w:multiLevelType w:val="multilevel"/>
    <w:tmpl w:val="7D58FE22"/>
    <w:lvl w:ilvl="0">
      <w:start w:val="1"/>
      <w:numFmt w:val="decimal"/>
      <w:pStyle w:val="Title-Module"/>
      <w:suff w:val="space"/>
      <w:lvlText w:val="Module %1"/>
      <w:lvlJc w:val="left"/>
      <w:rPr>
        <w:rFonts w:hint="default"/>
      </w:rPr>
    </w:lvl>
    <w:lvl w:ilvl="1">
      <w:start w:val="1"/>
      <w:numFmt w:val="decimal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Section %2.%3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28">
    <w:nsid w:val="62BE6C63"/>
    <w:multiLevelType w:val="hybridMultilevel"/>
    <w:tmpl w:val="4BB0351A"/>
    <w:lvl w:ilvl="0" w:tplc="68AE4FEA">
      <w:start w:val="1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>
    <w:nsid w:val="69BA430B"/>
    <w:multiLevelType w:val="multilevel"/>
    <w:tmpl w:val="36D4B5D2"/>
    <w:lvl w:ilvl="0">
      <w:start w:val="1"/>
      <w:numFmt w:val="decimal"/>
      <w:suff w:val="nothing"/>
      <w:lvlText w:val="Unit %1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0">
    <w:nsid w:val="6AD1165A"/>
    <w:multiLevelType w:val="multilevel"/>
    <w:tmpl w:val="42841D96"/>
    <w:lvl w:ilvl="0">
      <w:start w:val="1"/>
      <w:numFmt w:val="decimal"/>
      <w:suff w:val="nothing"/>
      <w:lvlText w:val="Unit %1"/>
      <w:lvlJc w:val="left"/>
      <w:rPr>
        <w:rFonts w:hint="default"/>
      </w:rPr>
    </w:lvl>
    <w:lvl w:ilvl="1">
      <w:start w:val="1"/>
      <w:numFmt w:val="decimal"/>
      <w:suff w:val="nothing"/>
      <w:lvlText w:val="Module %2"/>
      <w:lvlJc w:val="left"/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1">
    <w:nsid w:val="70E95797"/>
    <w:multiLevelType w:val="multilevel"/>
    <w:tmpl w:val="1A9C44A8"/>
    <w:lvl w:ilvl="0">
      <w:start w:val="1"/>
      <w:numFmt w:val="none"/>
      <w:suff w:val="space"/>
      <w:lvlText w:val=""/>
      <w:lvlJc w:val="left"/>
      <w:rPr>
        <w:rFonts w:hint="default"/>
      </w:rPr>
    </w:lvl>
    <w:lvl w:ilvl="1">
      <w:start w:val="1"/>
      <w:numFmt w:val="decimalZero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%3.%2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2">
    <w:nsid w:val="75D00AD4"/>
    <w:multiLevelType w:val="multilevel"/>
    <w:tmpl w:val="2B049626"/>
    <w:lvl w:ilvl="0">
      <w:start w:val="1"/>
      <w:numFmt w:val="decimal"/>
      <w:pStyle w:val="Title-Section"/>
      <w:suff w:val="space"/>
      <w:lvlText w:val="Module %1 - "/>
      <w:lvlJc w:val="left"/>
      <w:rPr>
        <w:rFonts w:hint="default"/>
      </w:rPr>
    </w:lvl>
    <w:lvl w:ilvl="1">
      <w:start w:val="1"/>
      <w:numFmt w:val="decimal"/>
      <w:suff w:val="nothing"/>
      <w:lvlText w:val="Section %1.%2"/>
      <w:lvlJc w:val="left"/>
      <w:rPr>
        <w:rFonts w:hint="default"/>
      </w:rPr>
    </w:lvl>
    <w:lvl w:ilvl="2">
      <w:start w:val="1"/>
      <w:numFmt w:val="decimal"/>
      <w:suff w:val="nothing"/>
      <w:lvlText w:val="Section %2.%3"/>
      <w:lvlJc w:val="left"/>
      <w:pPr>
        <w:ind w:left="720" w:hanging="432"/>
      </w:pPr>
      <w:rPr>
        <w:rFonts w:hint="default"/>
      </w:rPr>
    </w:lvl>
    <w:lvl w:ilvl="3">
      <w:start w:val="1"/>
      <w:numFmt w:val="none"/>
      <w:lvlText w:val="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3">
    <w:nsid w:val="7AA84C8B"/>
    <w:multiLevelType w:val="multilevel"/>
    <w:tmpl w:val="425C1A48"/>
    <w:lvl w:ilvl="0">
      <w:start w:val="1"/>
      <w:numFmt w:val="decimal"/>
      <w:suff w:val="space"/>
      <w:lvlText w:val="Unit %1 - "/>
      <w:lvlJc w:val="left"/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27"/>
  </w:num>
  <w:num w:numId="4">
    <w:abstractNumId w:val="19"/>
  </w:num>
  <w:num w:numId="5">
    <w:abstractNumId w:val="33"/>
  </w:num>
  <w:num w:numId="6">
    <w:abstractNumId w:val="13"/>
  </w:num>
  <w:num w:numId="7">
    <w:abstractNumId w:val="26"/>
  </w:num>
  <w:num w:numId="8">
    <w:abstractNumId w:val="24"/>
  </w:num>
  <w:num w:numId="9">
    <w:abstractNumId w:val="32"/>
  </w:num>
  <w:num w:numId="10">
    <w:abstractNumId w:val="25"/>
  </w:num>
  <w:num w:numId="11">
    <w:abstractNumId w:val="12"/>
  </w:num>
  <w:num w:numId="12">
    <w:abstractNumId w:val="29"/>
  </w:num>
  <w:num w:numId="13">
    <w:abstractNumId w:val="17"/>
  </w:num>
  <w:num w:numId="14">
    <w:abstractNumId w:val="21"/>
  </w:num>
  <w:num w:numId="15">
    <w:abstractNumId w:val="31"/>
  </w:num>
  <w:num w:numId="16">
    <w:abstractNumId w:val="2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8"/>
  </w:num>
  <w:num w:numId="28">
    <w:abstractNumId w:val="15"/>
  </w:num>
  <w:num w:numId="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</w:num>
  <w:num w:numId="31">
    <w:abstractNumId w:val="28"/>
  </w:num>
  <w:num w:numId="32">
    <w:abstractNumId w:val="20"/>
  </w:num>
  <w:num w:numId="33">
    <w:abstractNumId w:val="30"/>
  </w:num>
  <w:num w:numId="34">
    <w:abstractNumId w:val="14"/>
  </w:num>
  <w:num w:numId="35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embedSystemFonts/>
  <w:attachedTemplate r:id="rId1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93587"/>
    <w:rsid w:val="0000794A"/>
    <w:rsid w:val="000120B4"/>
    <w:rsid w:val="00033514"/>
    <w:rsid w:val="00064A7B"/>
    <w:rsid w:val="000764D2"/>
    <w:rsid w:val="000E1B62"/>
    <w:rsid w:val="001007DA"/>
    <w:rsid w:val="00121AF4"/>
    <w:rsid w:val="0014474D"/>
    <w:rsid w:val="00154706"/>
    <w:rsid w:val="00156C29"/>
    <w:rsid w:val="0017019A"/>
    <w:rsid w:val="0017550D"/>
    <w:rsid w:val="001875AF"/>
    <w:rsid w:val="001C676E"/>
    <w:rsid w:val="001D4262"/>
    <w:rsid w:val="001D5640"/>
    <w:rsid w:val="002035FA"/>
    <w:rsid w:val="00204F51"/>
    <w:rsid w:val="002053EE"/>
    <w:rsid w:val="00233C0C"/>
    <w:rsid w:val="00234A95"/>
    <w:rsid w:val="002902E6"/>
    <w:rsid w:val="002A5C00"/>
    <w:rsid w:val="002C20E0"/>
    <w:rsid w:val="002F0A27"/>
    <w:rsid w:val="0030550D"/>
    <w:rsid w:val="003247DF"/>
    <w:rsid w:val="0032566D"/>
    <w:rsid w:val="003722F6"/>
    <w:rsid w:val="00393587"/>
    <w:rsid w:val="003A1071"/>
    <w:rsid w:val="003A48DB"/>
    <w:rsid w:val="003A7EF4"/>
    <w:rsid w:val="003B0F03"/>
    <w:rsid w:val="003D27AA"/>
    <w:rsid w:val="003E4D3C"/>
    <w:rsid w:val="003E7B27"/>
    <w:rsid w:val="003F1F23"/>
    <w:rsid w:val="003F63A9"/>
    <w:rsid w:val="00414963"/>
    <w:rsid w:val="0042638A"/>
    <w:rsid w:val="004438AC"/>
    <w:rsid w:val="00443BA4"/>
    <w:rsid w:val="00447709"/>
    <w:rsid w:val="00452ED7"/>
    <w:rsid w:val="004825B7"/>
    <w:rsid w:val="00483F4B"/>
    <w:rsid w:val="00486815"/>
    <w:rsid w:val="004B7CB5"/>
    <w:rsid w:val="004F1B19"/>
    <w:rsid w:val="004F1FFF"/>
    <w:rsid w:val="004F3EA7"/>
    <w:rsid w:val="0050667E"/>
    <w:rsid w:val="00507972"/>
    <w:rsid w:val="00510C4A"/>
    <w:rsid w:val="005549D3"/>
    <w:rsid w:val="00554AA6"/>
    <w:rsid w:val="0056229D"/>
    <w:rsid w:val="00566822"/>
    <w:rsid w:val="00571060"/>
    <w:rsid w:val="0059390C"/>
    <w:rsid w:val="005D7A2F"/>
    <w:rsid w:val="005F4FEE"/>
    <w:rsid w:val="005F5F19"/>
    <w:rsid w:val="005F7F11"/>
    <w:rsid w:val="006151D9"/>
    <w:rsid w:val="006214EF"/>
    <w:rsid w:val="00677514"/>
    <w:rsid w:val="00686419"/>
    <w:rsid w:val="006B7B8E"/>
    <w:rsid w:val="006C4BD7"/>
    <w:rsid w:val="006F301B"/>
    <w:rsid w:val="007231C6"/>
    <w:rsid w:val="007604A5"/>
    <w:rsid w:val="00771215"/>
    <w:rsid w:val="0077212C"/>
    <w:rsid w:val="007741C6"/>
    <w:rsid w:val="0079113B"/>
    <w:rsid w:val="00796A48"/>
    <w:rsid w:val="007B7667"/>
    <w:rsid w:val="007D6FAC"/>
    <w:rsid w:val="007F5FD6"/>
    <w:rsid w:val="007F671C"/>
    <w:rsid w:val="007F740E"/>
    <w:rsid w:val="00824482"/>
    <w:rsid w:val="00825A9B"/>
    <w:rsid w:val="0083467A"/>
    <w:rsid w:val="00835AE9"/>
    <w:rsid w:val="00836C17"/>
    <w:rsid w:val="008513F5"/>
    <w:rsid w:val="00851F24"/>
    <w:rsid w:val="008609EB"/>
    <w:rsid w:val="00871D2D"/>
    <w:rsid w:val="00871FF9"/>
    <w:rsid w:val="00877221"/>
    <w:rsid w:val="008D470F"/>
    <w:rsid w:val="008E4D49"/>
    <w:rsid w:val="008F7C89"/>
    <w:rsid w:val="00907404"/>
    <w:rsid w:val="00914E33"/>
    <w:rsid w:val="00922320"/>
    <w:rsid w:val="0092543D"/>
    <w:rsid w:val="00932FAB"/>
    <w:rsid w:val="00941F72"/>
    <w:rsid w:val="00951248"/>
    <w:rsid w:val="00962343"/>
    <w:rsid w:val="00966898"/>
    <w:rsid w:val="00985A47"/>
    <w:rsid w:val="009873F3"/>
    <w:rsid w:val="009A1AF2"/>
    <w:rsid w:val="009A3491"/>
    <w:rsid w:val="009A3ED1"/>
    <w:rsid w:val="009A6C00"/>
    <w:rsid w:val="009A6D50"/>
    <w:rsid w:val="009A767D"/>
    <w:rsid w:val="009E69FA"/>
    <w:rsid w:val="009F2159"/>
    <w:rsid w:val="00A026B3"/>
    <w:rsid w:val="00A05EB7"/>
    <w:rsid w:val="00A1305F"/>
    <w:rsid w:val="00A35F7E"/>
    <w:rsid w:val="00A45A00"/>
    <w:rsid w:val="00A95FF2"/>
    <w:rsid w:val="00AB26F3"/>
    <w:rsid w:val="00AB5635"/>
    <w:rsid w:val="00AC1F2F"/>
    <w:rsid w:val="00AD6580"/>
    <w:rsid w:val="00AE2FE6"/>
    <w:rsid w:val="00AE3F5B"/>
    <w:rsid w:val="00AE47E7"/>
    <w:rsid w:val="00B0102B"/>
    <w:rsid w:val="00B67459"/>
    <w:rsid w:val="00B705A5"/>
    <w:rsid w:val="00B77342"/>
    <w:rsid w:val="00B8046C"/>
    <w:rsid w:val="00B85C4A"/>
    <w:rsid w:val="00BB6193"/>
    <w:rsid w:val="00BE376A"/>
    <w:rsid w:val="00C267B3"/>
    <w:rsid w:val="00C2734A"/>
    <w:rsid w:val="00C5172A"/>
    <w:rsid w:val="00C5286B"/>
    <w:rsid w:val="00C54EBB"/>
    <w:rsid w:val="00CC661A"/>
    <w:rsid w:val="00CD3980"/>
    <w:rsid w:val="00CF27FE"/>
    <w:rsid w:val="00D22860"/>
    <w:rsid w:val="00D449E8"/>
    <w:rsid w:val="00D47F46"/>
    <w:rsid w:val="00D541AF"/>
    <w:rsid w:val="00D62BF5"/>
    <w:rsid w:val="00D74977"/>
    <w:rsid w:val="00D93C2E"/>
    <w:rsid w:val="00DA6B61"/>
    <w:rsid w:val="00DB2844"/>
    <w:rsid w:val="00DB457E"/>
    <w:rsid w:val="00DB687A"/>
    <w:rsid w:val="00DE4327"/>
    <w:rsid w:val="00E108A5"/>
    <w:rsid w:val="00E46DC5"/>
    <w:rsid w:val="00E75C99"/>
    <w:rsid w:val="00E76268"/>
    <w:rsid w:val="00EA0C89"/>
    <w:rsid w:val="00EC10E4"/>
    <w:rsid w:val="00EE3363"/>
    <w:rsid w:val="00F0370E"/>
    <w:rsid w:val="00F624E3"/>
    <w:rsid w:val="00F7602B"/>
    <w:rsid w:val="00F776FA"/>
    <w:rsid w:val="00FA61C4"/>
    <w:rsid w:val="00FC0695"/>
    <w:rsid w:val="00FC546F"/>
    <w:rsid w:val="00FC6F5A"/>
    <w:rsid w:val="00FD67E3"/>
    <w:rsid w:val="00FE0A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677514"/>
    <w:pPr>
      <w:suppressAutoHyphens/>
    </w:pPr>
    <w:rPr>
      <w:rFonts w:eastAsia="MS Mincho"/>
      <w:sz w:val="24"/>
      <w:szCs w:val="24"/>
      <w:lang w:eastAsia="ja-JP"/>
    </w:rPr>
  </w:style>
  <w:style w:type="paragraph" w:styleId="Heading1">
    <w:name w:val="heading 1"/>
    <w:basedOn w:val="Title-Page"/>
    <w:next w:val="Heading2"/>
    <w:link w:val="Heading1Char"/>
    <w:uiPriority w:val="99"/>
    <w:qFormat/>
    <w:rsid w:val="00677514"/>
    <w:pPr>
      <w:outlineLvl w:val="0"/>
    </w:pPr>
  </w:style>
  <w:style w:type="paragraph" w:styleId="Heading2">
    <w:name w:val="heading 2"/>
    <w:basedOn w:val="BulletLevel1"/>
    <w:link w:val="Heading2Char"/>
    <w:uiPriority w:val="99"/>
    <w:qFormat/>
    <w:rsid w:val="00677514"/>
    <w:pPr>
      <w:outlineLvl w:val="1"/>
    </w:pPr>
  </w:style>
  <w:style w:type="paragraph" w:styleId="Heading3">
    <w:name w:val="heading 3"/>
    <w:basedOn w:val="BulletLevel2"/>
    <w:link w:val="Heading3Char"/>
    <w:uiPriority w:val="99"/>
    <w:qFormat/>
    <w:rsid w:val="00677514"/>
    <w:pPr>
      <w:outlineLvl w:val="2"/>
    </w:pPr>
  </w:style>
  <w:style w:type="paragraph" w:styleId="Heading4">
    <w:name w:val="heading 4"/>
    <w:basedOn w:val="BulletLevel3"/>
    <w:link w:val="Heading4Char"/>
    <w:uiPriority w:val="99"/>
    <w:qFormat/>
    <w:rsid w:val="00677514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9"/>
    <w:qFormat/>
    <w:rsid w:val="0067751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7751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7751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67751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67751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F63A9"/>
    <w:rPr>
      <w:rFonts w:ascii="Lato Heavy" w:eastAsia="MS Mincho" w:hAnsi="Lato Heavy" w:cs="Lato Heavy"/>
      <w:sz w:val="48"/>
      <w:szCs w:val="48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3F63A9"/>
    <w:rPr>
      <w:rFonts w:ascii="Lato" w:eastAsia="MS Mincho" w:hAnsi="Lato" w:cs="Lato"/>
      <w:b/>
      <w:bCs/>
      <w:sz w:val="36"/>
      <w:szCs w:val="36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7231C6"/>
    <w:rPr>
      <w:rFonts w:ascii="Lato" w:eastAsia="MS Mincho" w:hAnsi="Lato" w:cs="Lato"/>
      <w:sz w:val="28"/>
      <w:szCs w:val="28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7231C6"/>
    <w:rPr>
      <w:rFonts w:ascii="Lato" w:eastAsia="MS Mincho" w:hAnsi="Lato" w:cs="Lato"/>
      <w:sz w:val="24"/>
      <w:szCs w:val="24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7231C6"/>
    <w:rPr>
      <w:rFonts w:eastAsia="MS Mincho"/>
      <w:b/>
      <w:bCs/>
      <w:i/>
      <w:iCs/>
      <w:sz w:val="26"/>
      <w:szCs w:val="26"/>
      <w:lang w:val="en-US" w:eastAsia="ja-JP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7231C6"/>
    <w:rPr>
      <w:rFonts w:eastAsia="MS Mincho"/>
      <w:b/>
      <w:bCs/>
      <w:sz w:val="22"/>
      <w:szCs w:val="22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7231C6"/>
    <w:rPr>
      <w:rFonts w:eastAsia="MS Mincho"/>
      <w:sz w:val="24"/>
      <w:szCs w:val="24"/>
      <w:lang w:val="en-US" w:eastAsia="ja-JP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7231C6"/>
    <w:rPr>
      <w:rFonts w:eastAsia="MS Mincho"/>
      <w:i/>
      <w:iCs/>
      <w:sz w:val="24"/>
      <w:szCs w:val="24"/>
      <w:lang w:val="en-US" w:eastAsia="ja-JP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7231C6"/>
    <w:rPr>
      <w:rFonts w:ascii="Arial" w:eastAsia="MS Mincho" w:hAnsi="Arial" w:cs="Arial"/>
      <w:sz w:val="22"/>
      <w:szCs w:val="22"/>
      <w:lang w:val="en-US" w:eastAsia="ja-JP"/>
    </w:rPr>
  </w:style>
  <w:style w:type="paragraph" w:customStyle="1" w:styleId="Title-Section">
    <w:name w:val="Title - Section"/>
    <w:basedOn w:val="Title"/>
    <w:next w:val="Title-Page"/>
    <w:uiPriority w:val="99"/>
    <w:rsid w:val="00677514"/>
    <w:pPr>
      <w:pageBreakBefore/>
      <w:numPr>
        <w:numId w:val="29"/>
      </w:numPr>
      <w:spacing w:before="2880" w:line="480" w:lineRule="auto"/>
    </w:pPr>
    <w:rPr>
      <w:rFonts w:ascii="Lato Heavy" w:hAnsi="Lato Heavy" w:cs="Lato Heavy"/>
    </w:rPr>
  </w:style>
  <w:style w:type="paragraph" w:customStyle="1" w:styleId="Title-Document">
    <w:name w:val="Title - Document"/>
    <w:basedOn w:val="Title-Section"/>
    <w:uiPriority w:val="99"/>
    <w:rsid w:val="005F4FEE"/>
    <w:pPr>
      <w:numPr>
        <w:numId w:val="0"/>
      </w:numPr>
    </w:pPr>
    <w:rPr>
      <w:sz w:val="72"/>
      <w:szCs w:val="72"/>
    </w:rPr>
  </w:style>
  <w:style w:type="paragraph" w:customStyle="1" w:styleId="BulletLevel3">
    <w:name w:val="Bullet Level 3"/>
    <w:basedOn w:val="BulletLevel2"/>
    <w:link w:val="BulletLevel3Char"/>
    <w:uiPriority w:val="99"/>
    <w:rsid w:val="00677514"/>
    <w:pPr>
      <w:numPr>
        <w:ilvl w:val="2"/>
      </w:numPr>
    </w:pPr>
    <w:rPr>
      <w:sz w:val="24"/>
      <w:szCs w:val="24"/>
    </w:rPr>
  </w:style>
  <w:style w:type="paragraph" w:styleId="TOC5">
    <w:name w:val="toc 5"/>
    <w:basedOn w:val="Normal"/>
    <w:next w:val="Normal"/>
    <w:autoRedefine/>
    <w:uiPriority w:val="99"/>
    <w:semiHidden/>
    <w:rsid w:val="00677514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677514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677514"/>
    <w:pPr>
      <w:ind w:left="1440"/>
    </w:pPr>
    <w:rPr>
      <w:sz w:val="18"/>
      <w:szCs w:val="18"/>
    </w:rPr>
  </w:style>
  <w:style w:type="paragraph" w:customStyle="1" w:styleId="Title-TOC">
    <w:name w:val="Title - TOC"/>
    <w:basedOn w:val="Normal"/>
    <w:uiPriority w:val="99"/>
    <w:rsid w:val="00677514"/>
    <w:pPr>
      <w:spacing w:after="480"/>
      <w:jc w:val="center"/>
    </w:pPr>
    <w:rPr>
      <w:rFonts w:ascii="Lato Black" w:hAnsi="Lato Black" w:cs="Lato Black"/>
      <w:sz w:val="28"/>
      <w:szCs w:val="28"/>
      <w:u w:val="single"/>
    </w:rPr>
  </w:style>
  <w:style w:type="paragraph" w:styleId="BodyText">
    <w:name w:val="Body Text"/>
    <w:basedOn w:val="Normal"/>
    <w:link w:val="BodyTextChar"/>
    <w:uiPriority w:val="99"/>
    <w:rsid w:val="00677514"/>
    <w:pPr>
      <w:spacing w:before="120" w:after="120" w:line="276" w:lineRule="auto"/>
    </w:pPr>
    <w:rPr>
      <w:rFonts w:ascii="Lato" w:hAnsi="Lato" w:cs="Lato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7231C6"/>
    <w:rPr>
      <w:rFonts w:ascii="Lato" w:eastAsia="MS Mincho" w:hAnsi="Lato" w:cs="Lato"/>
      <w:sz w:val="24"/>
      <w:szCs w:val="24"/>
      <w:lang w:val="en-US" w:eastAsia="ja-JP"/>
    </w:rPr>
  </w:style>
  <w:style w:type="paragraph" w:styleId="List">
    <w:name w:val="List"/>
    <w:basedOn w:val="BodyText"/>
    <w:uiPriority w:val="99"/>
    <w:rsid w:val="00677514"/>
  </w:style>
  <w:style w:type="paragraph" w:styleId="Caption">
    <w:name w:val="caption"/>
    <w:basedOn w:val="Normal"/>
    <w:uiPriority w:val="99"/>
    <w:qFormat/>
    <w:rsid w:val="0067751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uiPriority w:val="99"/>
    <w:rsid w:val="00677514"/>
    <w:pPr>
      <w:suppressLineNumbers/>
    </w:pPr>
  </w:style>
  <w:style w:type="paragraph" w:customStyle="1" w:styleId="HeaderandFooter">
    <w:name w:val="Header and Footer"/>
    <w:basedOn w:val="Normal"/>
    <w:uiPriority w:val="99"/>
    <w:rsid w:val="00677514"/>
    <w:pPr>
      <w:suppressLineNumbers/>
      <w:tabs>
        <w:tab w:val="center" w:pos="4986"/>
        <w:tab w:val="right" w:pos="9972"/>
      </w:tabs>
    </w:pPr>
    <w:rPr>
      <w:rFonts w:ascii="Lato" w:hAnsi="Lato" w:cs="Lato"/>
      <w:sz w:val="18"/>
      <w:szCs w:val="18"/>
    </w:rPr>
  </w:style>
  <w:style w:type="paragraph" w:styleId="Header">
    <w:name w:val="header"/>
    <w:basedOn w:val="HeaderandFooter"/>
    <w:link w:val="HeaderChar"/>
    <w:uiPriority w:val="99"/>
    <w:rsid w:val="0067751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3F63A9"/>
    <w:rPr>
      <w:rFonts w:ascii="Lato" w:eastAsia="MS Mincho" w:hAnsi="Lato" w:cs="Lato"/>
      <w:sz w:val="24"/>
      <w:szCs w:val="24"/>
      <w:lang w:val="en-US" w:eastAsia="ja-JP"/>
    </w:rPr>
  </w:style>
  <w:style w:type="paragraph" w:styleId="Footer">
    <w:name w:val="footer"/>
    <w:basedOn w:val="HeaderandFooter"/>
    <w:link w:val="FooterChar"/>
    <w:uiPriority w:val="99"/>
    <w:rsid w:val="0067751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3F63A9"/>
    <w:rPr>
      <w:rFonts w:ascii="Lato" w:eastAsia="MS Mincho" w:hAnsi="Lato" w:cs="Lato"/>
      <w:sz w:val="24"/>
      <w:szCs w:val="24"/>
      <w:lang w:val="en-US" w:eastAsia="ja-JP"/>
    </w:rPr>
  </w:style>
  <w:style w:type="paragraph" w:customStyle="1" w:styleId="Title-Page">
    <w:name w:val="Title - Page"/>
    <w:basedOn w:val="Normal"/>
    <w:next w:val="BulletLevel1"/>
    <w:uiPriority w:val="99"/>
    <w:rsid w:val="00677514"/>
    <w:pPr>
      <w:pageBreakBefore/>
      <w:pBdr>
        <w:bottom w:val="single" w:sz="12" w:space="4" w:color="auto"/>
      </w:pBdr>
      <w:tabs>
        <w:tab w:val="left" w:pos="0"/>
      </w:tabs>
      <w:spacing w:after="240"/>
      <w:jc w:val="center"/>
    </w:pPr>
    <w:rPr>
      <w:rFonts w:ascii="Lato Heavy" w:hAnsi="Lato Heavy" w:cs="Lato Heavy"/>
      <w:sz w:val="48"/>
      <w:szCs w:val="48"/>
    </w:rPr>
  </w:style>
  <w:style w:type="paragraph" w:customStyle="1" w:styleId="ExampleorSyntax">
    <w:name w:val="Example or Syntax"/>
    <w:basedOn w:val="Normal"/>
    <w:uiPriority w:val="99"/>
    <w:rsid w:val="00677514"/>
    <w:pPr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0" w:color="000000"/>
      </w:pBdr>
      <w:spacing w:before="240" w:after="240"/>
      <w:ind w:right="8820"/>
    </w:pPr>
    <w:rPr>
      <w:rFonts w:ascii="Lato Heavy" w:hAnsi="Lato Heavy" w:cs="Lato Heavy"/>
      <w:sz w:val="28"/>
      <w:szCs w:val="28"/>
    </w:rPr>
  </w:style>
  <w:style w:type="paragraph" w:customStyle="1" w:styleId="BulletLevel1">
    <w:name w:val="Bullet Level 1"/>
    <w:basedOn w:val="Normal"/>
    <w:uiPriority w:val="99"/>
    <w:rsid w:val="00677514"/>
    <w:pPr>
      <w:numPr>
        <w:numId w:val="1"/>
      </w:numPr>
      <w:spacing w:before="240" w:after="80"/>
    </w:pPr>
    <w:rPr>
      <w:rFonts w:ascii="Lato" w:hAnsi="Lato" w:cs="Lato"/>
      <w:b/>
      <w:bCs/>
      <w:sz w:val="32"/>
      <w:szCs w:val="32"/>
    </w:rPr>
  </w:style>
  <w:style w:type="paragraph" w:customStyle="1" w:styleId="BulletLevel2">
    <w:name w:val="Bullet Level 2"/>
    <w:basedOn w:val="Normal"/>
    <w:link w:val="BulletLevel2Char"/>
    <w:uiPriority w:val="99"/>
    <w:rsid w:val="00677514"/>
    <w:pPr>
      <w:numPr>
        <w:ilvl w:val="1"/>
        <w:numId w:val="1"/>
      </w:numPr>
      <w:spacing w:before="80" w:after="40"/>
    </w:pPr>
    <w:rPr>
      <w:rFonts w:ascii="Lato" w:hAnsi="Lato" w:cs="Lato"/>
      <w:sz w:val="28"/>
      <w:szCs w:val="28"/>
    </w:rPr>
  </w:style>
  <w:style w:type="paragraph" w:styleId="TOC8">
    <w:name w:val="toc 8"/>
    <w:basedOn w:val="Normal"/>
    <w:next w:val="Normal"/>
    <w:autoRedefine/>
    <w:uiPriority w:val="99"/>
    <w:semiHidden/>
    <w:rsid w:val="00677514"/>
    <w:pPr>
      <w:ind w:left="1680"/>
    </w:pPr>
    <w:rPr>
      <w:sz w:val="18"/>
      <w:szCs w:val="18"/>
    </w:rPr>
  </w:style>
  <w:style w:type="paragraph" w:customStyle="1" w:styleId="SourceCode">
    <w:name w:val="Source Code"/>
    <w:basedOn w:val="Normal"/>
    <w:uiPriority w:val="99"/>
    <w:rsid w:val="009A767D"/>
    <w:pPr>
      <w:pBdr>
        <w:top w:val="single" w:sz="12" w:space="4" w:color="auto"/>
        <w:left w:val="single" w:sz="12" w:space="4" w:color="auto"/>
        <w:bottom w:val="single" w:sz="12" w:space="4" w:color="auto"/>
        <w:right w:val="single" w:sz="12" w:space="4" w:color="auto"/>
      </w:pBdr>
      <w:shd w:val="clear" w:color="auto" w:fill="F3F3F3"/>
      <w:spacing w:before="80" w:after="80"/>
    </w:pPr>
    <w:rPr>
      <w:rFonts w:ascii="Bitstream Vera Sans Mono" w:hAnsi="Bitstream Vera Sans Mono" w:cs="Bitstream Vera Sans Mono"/>
      <w:sz w:val="22"/>
      <w:szCs w:val="22"/>
    </w:rPr>
  </w:style>
  <w:style w:type="paragraph" w:customStyle="1" w:styleId="SourceCode1">
    <w:name w:val="Source Code 1"/>
    <w:basedOn w:val="SourceCode"/>
    <w:uiPriority w:val="99"/>
    <w:rsid w:val="009A767D"/>
    <w:pPr>
      <w:ind w:left="360"/>
    </w:pPr>
  </w:style>
  <w:style w:type="paragraph" w:customStyle="1" w:styleId="SourceCode2">
    <w:name w:val="Source Code 2"/>
    <w:basedOn w:val="SourceCode1"/>
    <w:uiPriority w:val="99"/>
    <w:rsid w:val="009A767D"/>
    <w:pPr>
      <w:ind w:left="1080"/>
    </w:pPr>
  </w:style>
  <w:style w:type="paragraph" w:customStyle="1" w:styleId="Title-Unit">
    <w:name w:val="Title - Unit"/>
    <w:basedOn w:val="Title-Section"/>
    <w:uiPriority w:val="99"/>
    <w:rsid w:val="005F4FEE"/>
    <w:pPr>
      <w:numPr>
        <w:ilvl w:val="1"/>
        <w:numId w:val="3"/>
      </w:numPr>
      <w:spacing w:line="360" w:lineRule="auto"/>
    </w:pPr>
  </w:style>
  <w:style w:type="paragraph" w:styleId="TOC3">
    <w:name w:val="toc 3"/>
    <w:basedOn w:val="Normal"/>
    <w:next w:val="Normal"/>
    <w:autoRedefine/>
    <w:uiPriority w:val="99"/>
    <w:semiHidden/>
    <w:rsid w:val="00677514"/>
    <w:pPr>
      <w:ind w:left="480"/>
    </w:pPr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99"/>
    <w:semiHidden/>
    <w:rsid w:val="00677514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99"/>
    <w:semiHidden/>
    <w:rsid w:val="00677514"/>
    <w:pPr>
      <w:ind w:left="240"/>
    </w:pPr>
    <w:rPr>
      <w:smallCaps/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677514"/>
    <w:pPr>
      <w:ind w:left="72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677514"/>
    <w:pPr>
      <w:ind w:left="1920"/>
    </w:pPr>
    <w:rPr>
      <w:sz w:val="18"/>
      <w:szCs w:val="18"/>
    </w:rPr>
  </w:style>
  <w:style w:type="paragraph" w:customStyle="1" w:styleId="AssignmentHeader">
    <w:name w:val="Assignment Header"/>
    <w:basedOn w:val="BodyText"/>
    <w:uiPriority w:val="99"/>
    <w:rsid w:val="00677514"/>
    <w:pPr>
      <w:spacing w:before="240"/>
      <w:ind w:left="720"/>
    </w:pPr>
    <w:rPr>
      <w:b/>
      <w:bCs/>
    </w:rPr>
  </w:style>
  <w:style w:type="paragraph" w:customStyle="1" w:styleId="AssignmentText">
    <w:name w:val="Assignment Text"/>
    <w:basedOn w:val="BodyText"/>
    <w:uiPriority w:val="99"/>
    <w:rsid w:val="00677514"/>
    <w:pPr>
      <w:ind w:left="720"/>
    </w:pPr>
    <w:rPr>
      <w:rFonts w:ascii="Times New Roman" w:hAnsi="Times New Roman" w:cs="Times New Roman"/>
      <w:sz w:val="22"/>
      <w:szCs w:val="22"/>
    </w:rPr>
  </w:style>
  <w:style w:type="paragraph" w:customStyle="1" w:styleId="Code">
    <w:name w:val="Code"/>
    <w:basedOn w:val="Normal"/>
    <w:uiPriority w:val="99"/>
    <w:rsid w:val="00677514"/>
    <w:pPr>
      <w:pBdr>
        <w:top w:val="single" w:sz="12" w:space="4" w:color="auto"/>
        <w:left w:val="single" w:sz="12" w:space="4" w:color="auto"/>
        <w:bottom w:val="single" w:sz="12" w:space="4" w:color="auto"/>
        <w:right w:val="single" w:sz="12" w:space="4" w:color="auto"/>
      </w:pBdr>
      <w:shd w:val="clear" w:color="auto" w:fill="F3F3F3"/>
      <w:spacing w:before="160" w:after="160"/>
    </w:pPr>
    <w:rPr>
      <w:rFonts w:ascii="Bitstream Vera Sans Mono" w:hAnsi="Bitstream Vera Sans Mono" w:cs="Bitstream Vera Sans Mono"/>
      <w:sz w:val="22"/>
      <w:szCs w:val="22"/>
    </w:rPr>
  </w:style>
  <w:style w:type="paragraph" w:customStyle="1" w:styleId="Codeindent1">
    <w:name w:val="Code indent 1"/>
    <w:basedOn w:val="Code"/>
    <w:uiPriority w:val="99"/>
    <w:rsid w:val="00677514"/>
    <w:pPr>
      <w:spacing w:before="120" w:after="120"/>
      <w:ind w:left="576"/>
    </w:pPr>
  </w:style>
  <w:style w:type="paragraph" w:customStyle="1" w:styleId="Codeindent2">
    <w:name w:val="Code indent 2"/>
    <w:basedOn w:val="Codeindent1"/>
    <w:uiPriority w:val="99"/>
    <w:rsid w:val="00677514"/>
    <w:pPr>
      <w:ind w:left="1224"/>
    </w:pPr>
  </w:style>
  <w:style w:type="paragraph" w:customStyle="1" w:styleId="CodeBIG">
    <w:name w:val="Code BIG"/>
    <w:basedOn w:val="Code"/>
    <w:uiPriority w:val="99"/>
    <w:rsid w:val="006775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FFFFFF"/>
      <w:spacing w:before="360" w:after="360"/>
      <w:ind w:left="576"/>
    </w:pPr>
    <w:rPr>
      <w:sz w:val="32"/>
      <w:szCs w:val="32"/>
    </w:rPr>
  </w:style>
  <w:style w:type="paragraph" w:customStyle="1" w:styleId="ExampleorSyntax1">
    <w:name w:val="Example or Syntax 1"/>
    <w:basedOn w:val="ExampleorSyntax"/>
    <w:uiPriority w:val="99"/>
    <w:rsid w:val="00677514"/>
    <w:pPr>
      <w:pBdr>
        <w:top w:val="single" w:sz="12" w:space="2" w:color="000000"/>
        <w:bottom w:val="single" w:sz="12" w:space="2" w:color="000000"/>
        <w:right w:val="single" w:sz="12" w:space="4" w:color="000000"/>
      </w:pBdr>
      <w:ind w:left="576" w:right="8280"/>
    </w:pPr>
  </w:style>
  <w:style w:type="paragraph" w:customStyle="1" w:styleId="DocumentTitle">
    <w:name w:val="Document Title"/>
    <w:basedOn w:val="Title"/>
    <w:uiPriority w:val="99"/>
    <w:rsid w:val="00677514"/>
    <w:pPr>
      <w:spacing w:before="2160"/>
      <w:outlineLvl w:val="9"/>
    </w:pPr>
    <w:rPr>
      <w:sz w:val="72"/>
      <w:szCs w:val="72"/>
    </w:rPr>
  </w:style>
  <w:style w:type="paragraph" w:customStyle="1" w:styleId="Title-Module">
    <w:name w:val="Title - Module"/>
    <w:basedOn w:val="Title"/>
    <w:uiPriority w:val="99"/>
    <w:rsid w:val="00677514"/>
    <w:pPr>
      <w:keepLines/>
      <w:pageBreakBefore/>
      <w:numPr>
        <w:numId w:val="3"/>
      </w:numPr>
      <w:spacing w:before="2880" w:line="360" w:lineRule="auto"/>
    </w:pPr>
    <w:rPr>
      <w:rFonts w:ascii="Lato Heavy" w:hAnsi="Lato Heavy" w:cs="Lato Heavy"/>
    </w:rPr>
  </w:style>
  <w:style w:type="paragraph" w:customStyle="1" w:styleId="DocumentType">
    <w:name w:val="Document Type"/>
    <w:basedOn w:val="Title"/>
    <w:uiPriority w:val="99"/>
    <w:rsid w:val="00677514"/>
    <w:pPr>
      <w:spacing w:before="960"/>
    </w:pPr>
  </w:style>
  <w:style w:type="paragraph" w:styleId="Title">
    <w:name w:val="Title"/>
    <w:basedOn w:val="Normal"/>
    <w:link w:val="TitleChar"/>
    <w:uiPriority w:val="99"/>
    <w:qFormat/>
    <w:locked/>
    <w:rsid w:val="00677514"/>
    <w:pPr>
      <w:spacing w:before="240" w:after="60"/>
      <w:jc w:val="center"/>
      <w:outlineLvl w:val="0"/>
    </w:pPr>
    <w:rPr>
      <w:rFonts w:ascii="Lato" w:hAnsi="Lato" w:cs="Lato"/>
      <w:b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99"/>
    <w:locked/>
    <w:rsid w:val="00BB6193"/>
    <w:rPr>
      <w:rFonts w:ascii="Lato" w:eastAsia="MS Mincho" w:hAnsi="Lato" w:cs="Lato"/>
      <w:b/>
      <w:bCs/>
      <w:kern w:val="28"/>
      <w:sz w:val="48"/>
      <w:szCs w:val="48"/>
      <w:lang w:val="en-US" w:eastAsia="ja-JP"/>
    </w:rPr>
  </w:style>
  <w:style w:type="paragraph" w:customStyle="1" w:styleId="DocumentDate">
    <w:name w:val="Document Date"/>
    <w:basedOn w:val="Title"/>
    <w:uiPriority w:val="99"/>
    <w:rsid w:val="00677514"/>
    <w:rPr>
      <w:b w:val="0"/>
      <w:bCs w:val="0"/>
      <w:sz w:val="36"/>
      <w:szCs w:val="36"/>
    </w:rPr>
  </w:style>
  <w:style w:type="paragraph" w:customStyle="1" w:styleId="DocumentAuthor">
    <w:name w:val="Document Author"/>
    <w:basedOn w:val="Subtitle"/>
    <w:uiPriority w:val="99"/>
    <w:rsid w:val="00677514"/>
    <w:pPr>
      <w:spacing w:before="480"/>
    </w:pPr>
    <w:rPr>
      <w:rFonts w:ascii="Georgia" w:hAnsi="Georgia" w:cs="Georgia"/>
    </w:rPr>
  </w:style>
  <w:style w:type="paragraph" w:styleId="Subtitle">
    <w:name w:val="Subtitle"/>
    <w:basedOn w:val="Normal"/>
    <w:link w:val="SubtitleChar"/>
    <w:uiPriority w:val="99"/>
    <w:qFormat/>
    <w:locked/>
    <w:rsid w:val="00677514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B6193"/>
    <w:rPr>
      <w:rFonts w:ascii="Arial" w:eastAsia="MS Mincho" w:hAnsi="Arial" w:cs="Arial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locked/>
    <w:rsid w:val="00824482"/>
    <w:rPr>
      <w:color w:val="0000FF"/>
      <w:u w:val="single"/>
    </w:rPr>
  </w:style>
  <w:style w:type="character" w:customStyle="1" w:styleId="BulletLevel2Char">
    <w:name w:val="Bullet Level 2 Char"/>
    <w:basedOn w:val="DefaultParagraphFont"/>
    <w:link w:val="BulletLevel2"/>
    <w:uiPriority w:val="99"/>
    <w:locked/>
    <w:rsid w:val="007F740E"/>
    <w:rPr>
      <w:rFonts w:ascii="Lato" w:eastAsia="MS Mincho" w:hAnsi="Lato" w:cs="Lato"/>
      <w:sz w:val="28"/>
      <w:szCs w:val="28"/>
      <w:lang w:val="en-US" w:eastAsia="ja-JP"/>
    </w:rPr>
  </w:style>
  <w:style w:type="character" w:customStyle="1" w:styleId="BulletLevel3Char">
    <w:name w:val="Bullet Level 3 Char"/>
    <w:basedOn w:val="BulletLevel2Char"/>
    <w:link w:val="BulletLevel3"/>
    <w:uiPriority w:val="99"/>
    <w:locked/>
    <w:rsid w:val="007F740E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IA_Courseware_Template_Portrai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IA_Courseware_Template_Portrait.dot</Template>
  <TotalTime>46</TotalTime>
  <Pages>18</Pages>
  <Words>1011</Words>
  <Characters>5767</Characters>
  <Application>Microsoft Office Outlook</Application>
  <DocSecurity>0</DocSecurity>
  <Lines>0</Lines>
  <Paragraphs>0</Paragraphs>
  <ScaleCrop>false</ScaleCrop>
  <Company>Interface Associates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Kimball</dc:creator>
  <cp:keywords/>
  <dc:description/>
  <cp:lastModifiedBy>pekimball@interfaceassociates.net</cp:lastModifiedBy>
  <cp:revision>6</cp:revision>
  <cp:lastPrinted>2022-01-11T12:18:00Z</cp:lastPrinted>
  <dcterms:created xsi:type="dcterms:W3CDTF">2022-01-11T12:17:00Z</dcterms:created>
  <dcterms:modified xsi:type="dcterms:W3CDTF">2022-05-19T02:36:00Z</dcterms:modified>
</cp:coreProperties>
</file>